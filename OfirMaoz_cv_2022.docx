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2B4DDD" w:rsidRDefault="002B4DDD" w:rsidP="002B4DDD">
            <w:pPr>
              <w:jc w:val="center"/>
            </w:pPr>
          </w:p>
          <w:p w:rsidR="003D1B71" w:rsidRDefault="003D1B71" w:rsidP="003D1B71">
            <w:pPr>
              <w:pStyle w:val="BodyText"/>
              <w:kinsoku w:val="0"/>
              <w:overflowPunct w:val="0"/>
              <w:ind w:left="-120"/>
              <w:rPr>
                <w:rFonts w:ascii="Times New Roman" w:hAnsi="Times New Roman"/>
              </w:rPr>
            </w:pPr>
            <w:bookmarkStart w:id="0" w:name="_GoBack"/>
            <w:bookmarkEnd w:id="0"/>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102243" w:rsidP="00102243">
            <w:pPr>
              <w:pStyle w:val="Title"/>
            </w:pPr>
            <w:r>
              <w:t>Ofir</w:t>
            </w:r>
            <w:r w:rsidR="003D1B71" w:rsidRPr="00310F17">
              <w:br/>
            </w:r>
            <w:r>
              <w:t>Maoz</w:t>
            </w:r>
          </w:p>
        </w:tc>
      </w:tr>
      <w:tr w:rsidR="003D1B71" w:rsidRPr="00FF7829"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1B3E05C1AF13457B9F34627E253C6853"/>
              </w:placeholder>
              <w:temporary/>
              <w:showingPlcHdr/>
              <w15:appearance w15:val="hidden"/>
            </w:sdtPr>
            <w:sdtEndPr/>
            <w:sdtContent>
              <w:p w:rsidR="003D1B71" w:rsidRDefault="003D1B71" w:rsidP="00AC6C7E">
                <w:pPr>
                  <w:pStyle w:val="Heading2"/>
                  <w:rPr>
                    <w:rFonts w:ascii="Calibri" w:hAnsi="Calibri" w:cs="Calibri"/>
                    <w:color w:val="0072C7"/>
                  </w:rPr>
                </w:pPr>
                <w:r w:rsidRPr="00AC6C7E">
                  <w:t>Experience</w:t>
                </w:r>
              </w:p>
            </w:sdtContent>
          </w:sdt>
          <w:p w:rsidR="007F5CF2" w:rsidRDefault="007F5CF2" w:rsidP="007F5CF2">
            <w:r>
              <w:t>21-today</w:t>
            </w:r>
          </w:p>
          <w:p w:rsidR="007F5CF2" w:rsidRPr="007F5CF2" w:rsidRDefault="007F5CF2" w:rsidP="00E05C13">
            <w:pPr>
              <w:pStyle w:val="ListBullet"/>
            </w:pPr>
            <w:r>
              <w:rPr>
                <w:rFonts w:cstheme="minorBidi"/>
                <w:lang w:bidi="he-IL"/>
              </w:rPr>
              <w:t>Studying Javascript, HTML &amp; CSS(freecodecamp</w:t>
            </w:r>
            <w:r>
              <w:rPr>
                <w:rFonts w:cstheme="minorBidi" w:hint="cs"/>
                <w:rtl/>
                <w:lang w:bidi="he-IL"/>
              </w:rPr>
              <w:t>'</w:t>
            </w:r>
            <w:r>
              <w:rPr>
                <w:rFonts w:cstheme="minorBidi"/>
                <w:lang w:bidi="he-IL"/>
              </w:rPr>
              <w:t xml:space="preserve">s curriculum, Udemy front end and full stack courses, Hackerank, </w:t>
            </w:r>
            <w:r w:rsidR="00E05C13">
              <w:rPr>
                <w:rFonts w:cstheme="minorBidi"/>
                <w:lang w:bidi="he-IL"/>
              </w:rPr>
              <w:t>C</w:t>
            </w:r>
            <w:r>
              <w:rPr>
                <w:rFonts w:cstheme="minorBidi"/>
                <w:lang w:bidi="he-IL"/>
              </w:rPr>
              <w:t xml:space="preserve">ode wars, </w:t>
            </w:r>
            <w:r w:rsidR="00E05C13">
              <w:rPr>
                <w:rFonts w:cstheme="minorBidi"/>
                <w:lang w:bidi="he-IL"/>
              </w:rPr>
              <w:t>L</w:t>
            </w:r>
            <w:r>
              <w:rPr>
                <w:rFonts w:cstheme="minorBidi"/>
                <w:lang w:bidi="he-IL"/>
              </w:rPr>
              <w:t>eet code, and many more)</w:t>
            </w:r>
          </w:p>
          <w:p w:rsidR="007F5CF2" w:rsidRPr="007F5CF2" w:rsidRDefault="007F5CF2" w:rsidP="007F5CF2">
            <w:pPr>
              <w:pStyle w:val="ListBullet"/>
            </w:pPr>
            <w:r>
              <w:rPr>
                <w:rFonts w:cstheme="minorBidi"/>
                <w:lang w:bidi="he-IL"/>
              </w:rPr>
              <w:t>React, React native</w:t>
            </w:r>
            <w:r>
              <w:rPr>
                <w:rFonts w:cstheme="minorBidi" w:hint="cs"/>
                <w:rtl/>
                <w:lang w:bidi="he-IL"/>
              </w:rPr>
              <w:t xml:space="preserve"> </w:t>
            </w:r>
            <w:r>
              <w:rPr>
                <w:rFonts w:cstheme="minorBidi" w:hint="cs"/>
                <w:lang w:bidi="he-IL"/>
              </w:rPr>
              <w:t>CS</w:t>
            </w:r>
            <w:r>
              <w:rPr>
                <w:rFonts w:cstheme="minorBidi" w:hint="cs"/>
                <w:rtl/>
                <w:lang w:bidi="he-IL"/>
              </w:rPr>
              <w:t>50</w:t>
            </w:r>
            <w:r>
              <w:rPr>
                <w:rFonts w:cstheme="minorBidi"/>
                <w:lang w:bidi="he-IL"/>
              </w:rPr>
              <w:t xml:space="preserve"> online @ Harvard University + online tutorials</w:t>
            </w:r>
            <w:r w:rsidR="00E05C13">
              <w:rPr>
                <w:rFonts w:cstheme="minorBidi"/>
                <w:lang w:bidi="he-IL"/>
              </w:rPr>
              <w:t xml:space="preserve">/udemy </w:t>
            </w:r>
            <w:r>
              <w:rPr>
                <w:rFonts w:cstheme="minorBidi"/>
                <w:lang w:bidi="he-IL"/>
              </w:rPr>
              <w:t xml:space="preserve"> &amp; documentation.</w:t>
            </w:r>
          </w:p>
          <w:p w:rsidR="007F5CF2" w:rsidRPr="007F5CF2" w:rsidRDefault="007F5CF2" w:rsidP="007F5CF2">
            <w:pPr>
              <w:pStyle w:val="ListBullet"/>
            </w:pPr>
            <w:r>
              <w:rPr>
                <w:rFonts w:cstheme="minorBidi"/>
                <w:lang w:bidi="he-IL"/>
              </w:rPr>
              <w:t xml:space="preserve"> NodeJS/express, books, tutorials and documentation. </w:t>
            </w:r>
          </w:p>
          <w:p w:rsidR="007F5CF2" w:rsidRPr="007F5CF2" w:rsidRDefault="007F5CF2" w:rsidP="007F5CF2">
            <w:pPr>
              <w:pStyle w:val="ListBullet"/>
            </w:pPr>
            <w:r>
              <w:rPr>
                <w:rFonts w:cstheme="minorBidi"/>
                <w:lang w:bidi="he-IL"/>
              </w:rPr>
              <w:t>SQL, Nosql.</w:t>
            </w:r>
          </w:p>
          <w:p w:rsidR="007F5CF2" w:rsidRPr="007F5CF2" w:rsidRDefault="007F5CF2" w:rsidP="007F5CF2">
            <w:pPr>
              <w:pStyle w:val="ListBullet"/>
            </w:pPr>
            <w:r>
              <w:rPr>
                <w:rFonts w:cstheme="minorBidi"/>
                <w:lang w:bidi="he-IL"/>
              </w:rPr>
              <w:t>ES6.</w:t>
            </w:r>
          </w:p>
          <w:p w:rsidR="007F5CF2" w:rsidRPr="007F5CF2" w:rsidRDefault="007F5CF2" w:rsidP="007F5CF2">
            <w:pPr>
              <w:pStyle w:val="ListBullet"/>
            </w:pPr>
            <w:r>
              <w:rPr>
                <w:rFonts w:cstheme="minorBidi"/>
                <w:lang w:bidi="he-IL"/>
              </w:rPr>
              <w:t>JSON.</w:t>
            </w:r>
          </w:p>
          <w:p w:rsidR="007F5CF2" w:rsidRPr="007F5CF2" w:rsidRDefault="007F5CF2" w:rsidP="007F5CF2">
            <w:pPr>
              <w:pStyle w:val="ListBullet"/>
            </w:pPr>
            <w:r>
              <w:rPr>
                <w:rFonts w:cstheme="minorBidi"/>
                <w:lang w:bidi="he-IL"/>
              </w:rPr>
              <w:t>Jquery.</w:t>
            </w:r>
          </w:p>
          <w:p w:rsidR="007F5CF2" w:rsidRPr="007F5CF2" w:rsidRDefault="007F5CF2" w:rsidP="007F5CF2">
            <w:pPr>
              <w:pStyle w:val="ListBullet"/>
            </w:pPr>
            <w:r>
              <w:rPr>
                <w:rFonts w:cstheme="minorBidi"/>
                <w:lang w:bidi="he-IL"/>
              </w:rPr>
              <w:t>Bootstrap.</w:t>
            </w:r>
          </w:p>
          <w:p w:rsidR="007F5CF2" w:rsidRPr="00316193" w:rsidRDefault="007F5CF2" w:rsidP="007F5CF2">
            <w:pPr>
              <w:pStyle w:val="ListBullet"/>
            </w:pPr>
            <w:r>
              <w:rPr>
                <w:rFonts w:cstheme="minorBidi"/>
                <w:lang w:bidi="he-IL"/>
              </w:rPr>
              <w:t>Web3 dev with Moralis, crypto transfers, etc.</w:t>
            </w:r>
          </w:p>
          <w:p w:rsidR="007F5CF2" w:rsidRPr="007F5CF2" w:rsidRDefault="002B4DDD" w:rsidP="002B4DDD">
            <w:r>
              <w:t>I am coding along with these courses</w:t>
            </w:r>
            <w:r w:rsidR="00CA1746">
              <w:t xml:space="preserve">, all my work can be found </w:t>
            </w:r>
            <w:r>
              <w:t>at my github, link in my website (link on left, go to projects)</w:t>
            </w:r>
          </w:p>
          <w:p w:rsidR="006611D6" w:rsidRDefault="006611D6" w:rsidP="006611D6">
            <w:pPr>
              <w:bidi/>
              <w:ind w:left="2160"/>
              <w:rPr>
                <w:rFonts w:ascii="Verdana" w:hAnsi="Verdana" w:cs="David" w:hint="cs"/>
                <w:sz w:val="20"/>
                <w:szCs w:val="20"/>
                <w:rtl/>
              </w:rPr>
            </w:pPr>
          </w:p>
          <w:p w:rsidR="005556C6" w:rsidRDefault="005556C6" w:rsidP="005556C6">
            <w:pPr>
              <w:pStyle w:val="ListBullet"/>
              <w:numPr>
                <w:ilvl w:val="0"/>
                <w:numId w:val="0"/>
              </w:numPr>
              <w:ind w:left="360" w:hanging="360"/>
            </w:pPr>
            <w:r>
              <w:t>13-</w:t>
            </w:r>
            <w:r w:rsidR="00316193">
              <w:t>20</w:t>
            </w:r>
          </w:p>
          <w:p w:rsidR="00002D11" w:rsidRPr="00316193" w:rsidRDefault="00316193" w:rsidP="00002D11">
            <w:pPr>
              <w:pStyle w:val="ListBullet"/>
            </w:pPr>
            <w:r>
              <w:rPr>
                <w:rFonts w:cstheme="minorBidi" w:hint="cs"/>
                <w:lang w:bidi="he-IL"/>
              </w:rPr>
              <w:t xml:space="preserve">IT </w:t>
            </w:r>
            <w:r>
              <w:rPr>
                <w:rFonts w:cstheme="minorBidi"/>
                <w:lang w:bidi="he-IL"/>
              </w:rPr>
              <w:t>manager / freelancer.</w:t>
            </w:r>
          </w:p>
          <w:p w:rsidR="00316193" w:rsidRDefault="00316193" w:rsidP="00316193">
            <w:pPr>
              <w:pStyle w:val="ListBullet"/>
              <w:numPr>
                <w:ilvl w:val="0"/>
                <w:numId w:val="0"/>
              </w:numPr>
              <w:ind w:left="360"/>
              <w:rPr>
                <w:rFonts w:cstheme="minorBidi"/>
                <w:lang w:bidi="he-IL"/>
              </w:rPr>
            </w:pPr>
            <w:r>
              <w:rPr>
                <w:rFonts w:cstheme="minorBidi"/>
                <w:lang w:bidi="he-IL"/>
              </w:rPr>
              <w:t>In my job I gave Server support, did active directory installations, user configurations, sql server instances installs/backup and clustering.</w:t>
            </w:r>
          </w:p>
          <w:p w:rsidR="00316193" w:rsidRDefault="00316193" w:rsidP="00316193">
            <w:pPr>
              <w:pStyle w:val="ListBullet"/>
              <w:numPr>
                <w:ilvl w:val="0"/>
                <w:numId w:val="0"/>
              </w:numPr>
              <w:ind w:left="360"/>
              <w:rPr>
                <w:rFonts w:cstheme="minorBidi"/>
                <w:lang w:bidi="he-IL"/>
              </w:rPr>
            </w:pPr>
            <w:r>
              <w:rPr>
                <w:rFonts w:cstheme="minorBidi"/>
                <w:lang w:bidi="he-IL"/>
              </w:rPr>
              <w:t>Fault tolerance installations.</w:t>
            </w:r>
          </w:p>
          <w:p w:rsidR="00316193" w:rsidRDefault="00316193" w:rsidP="00316193">
            <w:pPr>
              <w:pStyle w:val="ListBullet"/>
              <w:numPr>
                <w:ilvl w:val="0"/>
                <w:numId w:val="0"/>
              </w:numPr>
              <w:ind w:left="360"/>
              <w:rPr>
                <w:rFonts w:cstheme="minorBidi"/>
                <w:lang w:bidi="he-IL"/>
              </w:rPr>
            </w:pPr>
            <w:r>
              <w:rPr>
                <w:rFonts w:cstheme="minorBidi"/>
                <w:lang w:bidi="he-IL"/>
              </w:rPr>
              <w:t>DRP planner and executor.</w:t>
            </w:r>
          </w:p>
          <w:p w:rsidR="00316193" w:rsidRDefault="00316193" w:rsidP="00316193">
            <w:pPr>
              <w:pStyle w:val="ListBullet"/>
              <w:numPr>
                <w:ilvl w:val="0"/>
                <w:numId w:val="0"/>
              </w:numPr>
              <w:ind w:left="360"/>
              <w:rPr>
                <w:rFonts w:cstheme="minorBidi"/>
                <w:lang w:bidi="he-IL"/>
              </w:rPr>
            </w:pPr>
            <w:r>
              <w:rPr>
                <w:rFonts w:cstheme="minorBidi"/>
                <w:lang w:bidi="he-IL"/>
              </w:rPr>
              <w:t>Network &amp; system management.</w:t>
            </w:r>
          </w:p>
          <w:p w:rsidR="00316193" w:rsidRDefault="00316193" w:rsidP="00316193">
            <w:pPr>
              <w:pStyle w:val="ListBullet"/>
              <w:numPr>
                <w:ilvl w:val="0"/>
                <w:numId w:val="0"/>
              </w:numPr>
              <w:ind w:left="360"/>
              <w:rPr>
                <w:rFonts w:cstheme="minorBidi"/>
                <w:lang w:bidi="he-IL"/>
              </w:rPr>
            </w:pPr>
            <w:r>
              <w:rPr>
                <w:rFonts w:cstheme="minorBidi"/>
                <w:lang w:bidi="he-IL"/>
              </w:rPr>
              <w:t>Penetration testing.</w:t>
            </w:r>
          </w:p>
          <w:p w:rsidR="00316193" w:rsidRDefault="00316193" w:rsidP="00316193">
            <w:pPr>
              <w:pStyle w:val="ListBullet"/>
              <w:numPr>
                <w:ilvl w:val="0"/>
                <w:numId w:val="0"/>
              </w:numPr>
              <w:ind w:left="360"/>
              <w:rPr>
                <w:rFonts w:cstheme="minorBidi"/>
                <w:lang w:bidi="he-IL"/>
              </w:rPr>
            </w:pPr>
            <w:r>
              <w:rPr>
                <w:rFonts w:cstheme="minorBidi"/>
                <w:lang w:bidi="he-IL"/>
              </w:rPr>
              <w:t>Many of my projects were abroad, and at my peak I had 2 IT guys to help me, one with me abroad and 1 here at home.</w:t>
            </w:r>
          </w:p>
          <w:p w:rsidR="00316193" w:rsidRDefault="00316193" w:rsidP="00316193">
            <w:pPr>
              <w:pStyle w:val="ListBullet"/>
              <w:numPr>
                <w:ilvl w:val="0"/>
                <w:numId w:val="0"/>
              </w:numPr>
              <w:ind w:left="360"/>
              <w:rPr>
                <w:rFonts w:cstheme="minorBidi"/>
                <w:lang w:bidi="he-IL"/>
              </w:rPr>
            </w:pPr>
            <w:r>
              <w:rPr>
                <w:rFonts w:cstheme="minorBidi"/>
                <w:lang w:bidi="he-IL"/>
              </w:rPr>
              <w:t>Between my clients you can find :</w:t>
            </w:r>
          </w:p>
          <w:p w:rsidR="00316193" w:rsidRPr="00316193" w:rsidRDefault="00316193" w:rsidP="00316193">
            <w:pPr>
              <w:pStyle w:val="ListBullet"/>
              <w:numPr>
                <w:ilvl w:val="0"/>
                <w:numId w:val="0"/>
              </w:numPr>
              <w:ind w:left="360"/>
              <w:rPr>
                <w:rFonts w:cstheme="minorBidi"/>
                <w:lang w:bidi="he-IL"/>
              </w:rPr>
            </w:pPr>
            <w:r>
              <w:rPr>
                <w:rFonts w:cstheme="minorBidi"/>
                <w:lang w:bidi="he-IL"/>
              </w:rPr>
              <w:t>IDF, MER, Microsoft, and many more.</w:t>
            </w:r>
          </w:p>
          <w:p w:rsidR="005556C6" w:rsidRDefault="005556C6" w:rsidP="005556C6">
            <w:pPr>
              <w:pStyle w:val="ListBullet"/>
              <w:numPr>
                <w:ilvl w:val="0"/>
                <w:numId w:val="0"/>
              </w:numPr>
              <w:ind w:left="360" w:hanging="360"/>
            </w:pPr>
          </w:p>
          <w:p w:rsidR="005556C6" w:rsidRDefault="005556C6" w:rsidP="005556C6">
            <w:pPr>
              <w:pStyle w:val="ListBullet"/>
              <w:numPr>
                <w:ilvl w:val="0"/>
                <w:numId w:val="0"/>
              </w:numPr>
              <w:ind w:left="360" w:hanging="360"/>
            </w:pPr>
          </w:p>
          <w:p w:rsidR="00002D11" w:rsidRDefault="00002D11" w:rsidP="00002D11">
            <w:pPr>
              <w:pStyle w:val="ListBullet"/>
              <w:numPr>
                <w:ilvl w:val="0"/>
                <w:numId w:val="0"/>
              </w:numPr>
              <w:ind w:left="360"/>
            </w:pPr>
            <w:r>
              <w:t>10-12</w:t>
            </w:r>
          </w:p>
          <w:p w:rsidR="00002D11" w:rsidRDefault="00316193" w:rsidP="00002D11">
            <w:pPr>
              <w:pStyle w:val="ListBullet"/>
            </w:pPr>
            <w:r>
              <w:t>IT manager\</w:t>
            </w:r>
            <w:r w:rsidR="00002D11">
              <w:t>CTO</w:t>
            </w:r>
            <w:r w:rsidR="005556C6">
              <w:t xml:space="preserve"> + partner @</w:t>
            </w:r>
            <w:r w:rsidR="00002D11">
              <w:t xml:space="preserve"> Triotech Tel aviv, managing 6 employees that give day to day support in classic client server applications, new and fresh installs, maintenance and security </w:t>
            </w:r>
            <w:r w:rsidR="00002D11">
              <w:lastRenderedPageBreak/>
              <w:t>concerns.</w:t>
            </w:r>
          </w:p>
          <w:p w:rsidR="00002D11" w:rsidRDefault="005556C6" w:rsidP="005556C6">
            <w:pPr>
              <w:pStyle w:val="ListBullet"/>
              <w:numPr>
                <w:ilvl w:val="0"/>
                <w:numId w:val="0"/>
              </w:numPr>
              <w:ind w:left="360"/>
            </w:pPr>
            <w:r>
              <w:t>Employees were hired by me, after interviewing with the CEO and myself.</w:t>
            </w:r>
          </w:p>
          <w:p w:rsidR="00002D11" w:rsidRDefault="00002D11" w:rsidP="00002D11">
            <w:pPr>
              <w:pStyle w:val="ListBullet"/>
              <w:numPr>
                <w:ilvl w:val="0"/>
                <w:numId w:val="0"/>
              </w:numPr>
              <w:ind w:left="360"/>
              <w:rPr>
                <w:rFonts w:cstheme="minorBidi"/>
                <w:lang w:bidi="he-IL"/>
              </w:rPr>
            </w:pPr>
            <w:r>
              <w:t>I</w:t>
            </w:r>
            <w:r>
              <w:rPr>
                <w:rFonts w:cstheme="minorBidi" w:hint="cs"/>
                <w:rtl/>
                <w:lang w:bidi="he-IL"/>
              </w:rPr>
              <w:t>'</w:t>
            </w:r>
            <w:r>
              <w:rPr>
                <w:rFonts w:cstheme="minorBidi"/>
                <w:lang w:bidi="he-IL"/>
              </w:rPr>
              <w:t>ve managed 80 SMB clients at this position in all aspects of IT, including, firewalls, server maintenance,</w:t>
            </w:r>
            <w:r w:rsidR="005556C6">
              <w:rPr>
                <w:rFonts w:cstheme="minorBidi"/>
                <w:lang w:bidi="he-IL"/>
              </w:rPr>
              <w:t xml:space="preserve"> workstation maintenance</w:t>
            </w:r>
            <w:r>
              <w:rPr>
                <w:rFonts w:cstheme="minorBidi"/>
                <w:lang w:bidi="he-IL"/>
              </w:rPr>
              <w:t xml:space="preserve"> performance tuning and logs extraction. </w:t>
            </w:r>
          </w:p>
          <w:p w:rsidR="00002D11" w:rsidRPr="00002D11" w:rsidRDefault="00002D11" w:rsidP="00002D11">
            <w:pPr>
              <w:pStyle w:val="ListBullet"/>
              <w:numPr>
                <w:ilvl w:val="0"/>
                <w:numId w:val="0"/>
              </w:numPr>
              <w:ind w:left="360" w:hanging="360"/>
              <w:rPr>
                <w:rFonts w:cstheme="minorBidi"/>
                <w:lang w:bidi="he-IL"/>
              </w:rPr>
            </w:pPr>
          </w:p>
          <w:p w:rsidR="006611D6" w:rsidRDefault="006611D6" w:rsidP="006611D6">
            <w:pPr>
              <w:bidi/>
              <w:rPr>
                <w:rFonts w:ascii="Verdana" w:hAnsi="Verdana" w:cs="David" w:hint="cs"/>
                <w:sz w:val="20"/>
                <w:szCs w:val="20"/>
                <w:rtl/>
                <w:lang w:val="en-ZA"/>
              </w:rPr>
            </w:pPr>
            <w:r>
              <w:rPr>
                <w:rFonts w:ascii="Verdana" w:hAnsi="Verdana" w:cs="David" w:hint="cs"/>
                <w:sz w:val="20"/>
                <w:szCs w:val="20"/>
                <w:rtl/>
                <w:lang w:val="en-ZA"/>
              </w:rPr>
              <w:tab/>
            </w:r>
          </w:p>
          <w:p w:rsidR="006611D6" w:rsidRDefault="006611D6" w:rsidP="006611D6">
            <w:pPr>
              <w:bidi/>
              <w:rPr>
                <w:rFonts w:ascii="Verdana" w:hAnsi="Verdana" w:cs="David"/>
                <w:sz w:val="20"/>
                <w:szCs w:val="20"/>
                <w:rtl/>
                <w:lang w:val="en-ZA"/>
              </w:rPr>
            </w:pPr>
            <w:r>
              <w:rPr>
                <w:rFonts w:ascii="Verdana" w:hAnsi="Verdana" w:cs="David" w:hint="cs"/>
                <w:sz w:val="20"/>
                <w:szCs w:val="20"/>
                <w:rtl/>
                <w:lang w:val="en-ZA"/>
              </w:rPr>
              <w:tab/>
            </w:r>
          </w:p>
          <w:p w:rsidR="006611D6" w:rsidRPr="00837002" w:rsidRDefault="00FF7829" w:rsidP="00837002">
            <w:pPr>
              <w:pStyle w:val="ListBullet"/>
              <w:numPr>
                <w:ilvl w:val="0"/>
                <w:numId w:val="0"/>
              </w:numPr>
              <w:ind w:left="360"/>
              <w:rPr>
                <w:rFonts w:hint="cs"/>
                <w:rtl/>
              </w:rPr>
            </w:pPr>
            <w:r w:rsidRPr="00837002">
              <w:t>09-10</w:t>
            </w:r>
          </w:p>
          <w:p w:rsidR="00985B41" w:rsidRDefault="00FF7829" w:rsidP="00FF7829">
            <w:pPr>
              <w:pStyle w:val="ListBullet"/>
            </w:pPr>
            <w:r>
              <w:t>CTO and advisor to the CEO @ ITExpress, Johannesburg, South Africa.</w:t>
            </w:r>
          </w:p>
          <w:p w:rsidR="00FF7829" w:rsidRDefault="00FF7829" w:rsidP="00FF7829">
            <w:pPr>
              <w:pStyle w:val="ListBullet"/>
              <w:numPr>
                <w:ilvl w:val="0"/>
                <w:numId w:val="0"/>
              </w:numPr>
              <w:ind w:left="360"/>
              <w:rPr>
                <w:rFonts w:cstheme="minorBidi"/>
                <w:lang w:bidi="he-IL"/>
              </w:rPr>
            </w:pPr>
            <w:r>
              <w:t>In my job I</w:t>
            </w:r>
            <w:r>
              <w:rPr>
                <w:rFonts w:cstheme="minorBidi" w:hint="cs"/>
                <w:rtl/>
                <w:lang w:bidi="he-IL"/>
              </w:rPr>
              <w:t>'</w:t>
            </w:r>
            <w:r>
              <w:rPr>
                <w:rFonts w:cstheme="minorBidi"/>
                <w:lang w:bidi="he-IL"/>
              </w:rPr>
              <w:t>ve managed a team of 6 IT support personnel.</w:t>
            </w:r>
          </w:p>
          <w:p w:rsidR="00FF7829" w:rsidRDefault="00FF7829" w:rsidP="00FF7829">
            <w:pPr>
              <w:pStyle w:val="ListBullet"/>
              <w:numPr>
                <w:ilvl w:val="0"/>
                <w:numId w:val="0"/>
              </w:numPr>
              <w:ind w:left="360"/>
              <w:rPr>
                <w:rFonts w:cstheme="minorBidi"/>
                <w:lang w:bidi="he-IL"/>
              </w:rPr>
            </w:pPr>
            <w:r>
              <w:rPr>
                <w:rFonts w:cstheme="minorBidi"/>
                <w:lang w:bidi="he-IL"/>
              </w:rPr>
              <w:t>The job included classic server/client support + installations and design documents with documentations.</w:t>
            </w:r>
          </w:p>
          <w:p w:rsidR="00FF7829" w:rsidRDefault="00FF7829" w:rsidP="00FF7829">
            <w:pPr>
              <w:pStyle w:val="ListBullet"/>
              <w:numPr>
                <w:ilvl w:val="0"/>
                <w:numId w:val="0"/>
              </w:numPr>
              <w:ind w:left="360"/>
              <w:rPr>
                <w:rFonts w:cstheme="minorBidi"/>
                <w:lang w:bidi="he-IL"/>
              </w:rPr>
            </w:pPr>
            <w:r>
              <w:rPr>
                <w:rFonts w:cstheme="minorBidi"/>
                <w:lang w:bidi="he-IL"/>
              </w:rPr>
              <w:t>Most of the work was onsite, my desk was the escalation desk.</w:t>
            </w:r>
          </w:p>
          <w:p w:rsidR="00FF7829" w:rsidRDefault="00002D11" w:rsidP="00316193">
            <w:pPr>
              <w:pStyle w:val="ListBullet"/>
              <w:numPr>
                <w:ilvl w:val="0"/>
                <w:numId w:val="0"/>
              </w:numPr>
              <w:ind w:left="360"/>
              <w:rPr>
                <w:rFonts w:cstheme="minorBidi"/>
                <w:lang w:bidi="he-IL"/>
              </w:rPr>
            </w:pPr>
            <w:r>
              <w:rPr>
                <w:rFonts w:cstheme="minorBidi"/>
                <w:lang w:bidi="he-IL"/>
              </w:rPr>
              <w:t xml:space="preserve">The job also included navigating with local </w:t>
            </w:r>
            <w:r w:rsidR="00316193">
              <w:rPr>
                <w:rFonts w:cstheme="minorBidi"/>
                <w:lang w:bidi="he-IL"/>
              </w:rPr>
              <w:t xml:space="preserve">Hp Microsoft, Eset, IBM </w:t>
            </w:r>
            <w:r>
              <w:rPr>
                <w:rFonts w:cstheme="minorBidi"/>
                <w:lang w:bidi="he-IL"/>
              </w:rPr>
              <w:t xml:space="preserve"> offices for support etc.</w:t>
            </w:r>
          </w:p>
          <w:p w:rsidR="00FF7829" w:rsidRPr="00FF7829" w:rsidRDefault="00FF7829" w:rsidP="00FF7829">
            <w:pPr>
              <w:pStyle w:val="ListBullet"/>
              <w:numPr>
                <w:ilvl w:val="0"/>
                <w:numId w:val="0"/>
              </w:numPr>
              <w:ind w:left="360"/>
              <w:rPr>
                <w:rFonts w:cstheme="minorBidi"/>
                <w:lang w:bidi="he-IL"/>
              </w:rPr>
            </w:pPr>
          </w:p>
          <w:p w:rsidR="00985B41" w:rsidRDefault="00985B41" w:rsidP="00985B41">
            <w:pPr>
              <w:pStyle w:val="ListBullet"/>
              <w:numPr>
                <w:ilvl w:val="0"/>
                <w:numId w:val="0"/>
              </w:numPr>
              <w:ind w:left="360" w:hanging="360"/>
            </w:pPr>
          </w:p>
          <w:p w:rsidR="00985B41" w:rsidRDefault="00985B41" w:rsidP="00985B41">
            <w:pPr>
              <w:pStyle w:val="ListBullet"/>
              <w:numPr>
                <w:ilvl w:val="0"/>
                <w:numId w:val="0"/>
              </w:numPr>
              <w:ind w:left="360" w:hanging="360"/>
            </w:pPr>
          </w:p>
          <w:p w:rsidR="00985B41" w:rsidRDefault="00985B41" w:rsidP="00985B41">
            <w:pPr>
              <w:pStyle w:val="ListBullet"/>
              <w:numPr>
                <w:ilvl w:val="0"/>
                <w:numId w:val="0"/>
              </w:numPr>
              <w:ind w:left="360"/>
            </w:pPr>
            <w:r>
              <w:t>08-09</w:t>
            </w:r>
          </w:p>
          <w:p w:rsidR="00985B41" w:rsidRPr="00220C72" w:rsidRDefault="00985B41" w:rsidP="00985B41">
            <w:pPr>
              <w:pStyle w:val="ListBullet"/>
            </w:pPr>
            <w:r>
              <w:t>Field Engineer @ the deployment team @ Comverse</w:t>
            </w:r>
            <w:r>
              <w:rPr>
                <w:rFonts w:cstheme="minorBidi" w:hint="cs"/>
                <w:rtl/>
                <w:lang w:bidi="he-IL"/>
              </w:rPr>
              <w:t>'</w:t>
            </w:r>
            <w:r>
              <w:rPr>
                <w:rFonts w:cstheme="minorBidi"/>
                <w:lang w:bidi="he-IL"/>
              </w:rPr>
              <w:t>s EMEA section.</w:t>
            </w:r>
          </w:p>
          <w:p w:rsidR="00220C72" w:rsidRDefault="00220C72" w:rsidP="00EF51E0">
            <w:pPr>
              <w:pStyle w:val="ListBullet"/>
              <w:numPr>
                <w:ilvl w:val="0"/>
                <w:numId w:val="0"/>
              </w:numPr>
              <w:ind w:left="360"/>
              <w:rPr>
                <w:rFonts w:cstheme="minorBidi"/>
                <w:lang w:bidi="he-IL"/>
              </w:rPr>
            </w:pPr>
            <w:r>
              <w:t>In my job I</w:t>
            </w:r>
            <w:r>
              <w:rPr>
                <w:rFonts w:cstheme="minorBidi" w:hint="cs"/>
                <w:rtl/>
                <w:lang w:bidi="he-IL"/>
              </w:rPr>
              <w:t>'</w:t>
            </w:r>
            <w:r>
              <w:rPr>
                <w:rFonts w:cstheme="minorBidi"/>
                <w:lang w:bidi="he-IL"/>
              </w:rPr>
              <w:t xml:space="preserve">ve installed, implemented and supported </w:t>
            </w:r>
            <w:r w:rsidR="00EF51E0">
              <w:rPr>
                <w:rFonts w:cstheme="minorBidi"/>
                <w:lang w:bidi="he-IL"/>
              </w:rPr>
              <w:t>Insight 3 systems at clients locations all around the world, while dabbling with Unix/Solaris, Windows servers, Linux machines etc.</w:t>
            </w:r>
          </w:p>
          <w:p w:rsidR="00EF51E0" w:rsidRDefault="00EF51E0" w:rsidP="00EF51E0">
            <w:pPr>
              <w:pStyle w:val="ListBullet"/>
              <w:numPr>
                <w:ilvl w:val="0"/>
                <w:numId w:val="0"/>
              </w:numPr>
              <w:ind w:left="360"/>
              <w:rPr>
                <w:rFonts w:cstheme="minorBidi"/>
                <w:lang w:bidi="he-IL"/>
              </w:rPr>
            </w:pPr>
            <w:r>
              <w:rPr>
                <w:rFonts w:cstheme="minorBidi"/>
                <w:lang w:bidi="he-IL"/>
              </w:rPr>
              <w:t>Some of my main clients included:</w:t>
            </w:r>
          </w:p>
          <w:p w:rsidR="00EF51E0" w:rsidRDefault="00EF51E0" w:rsidP="00EF51E0">
            <w:pPr>
              <w:pStyle w:val="ListBullet"/>
              <w:numPr>
                <w:ilvl w:val="0"/>
                <w:numId w:val="8"/>
              </w:numPr>
              <w:rPr>
                <w:rFonts w:cstheme="minorBidi"/>
                <w:lang w:bidi="he-IL"/>
              </w:rPr>
            </w:pPr>
            <w:r>
              <w:rPr>
                <w:rFonts w:cstheme="minorBidi"/>
                <w:lang w:bidi="he-IL"/>
              </w:rPr>
              <w:t>Vodacom South Africa.</w:t>
            </w:r>
          </w:p>
          <w:p w:rsidR="00EF51E0" w:rsidRDefault="00EF51E0" w:rsidP="00EF51E0">
            <w:pPr>
              <w:pStyle w:val="ListBullet"/>
              <w:numPr>
                <w:ilvl w:val="0"/>
                <w:numId w:val="8"/>
              </w:numPr>
              <w:rPr>
                <w:rFonts w:cstheme="minorBidi"/>
                <w:lang w:bidi="he-IL"/>
              </w:rPr>
            </w:pPr>
            <w:r>
              <w:rPr>
                <w:rFonts w:cstheme="minorBidi"/>
                <w:lang w:bidi="he-IL"/>
              </w:rPr>
              <w:t>PTC Telecom Poland.</w:t>
            </w:r>
          </w:p>
          <w:p w:rsidR="00EF51E0" w:rsidRDefault="00EF51E0" w:rsidP="00EF51E0">
            <w:pPr>
              <w:pStyle w:val="ListBullet"/>
              <w:numPr>
                <w:ilvl w:val="0"/>
                <w:numId w:val="8"/>
              </w:numPr>
              <w:rPr>
                <w:rFonts w:cstheme="minorBidi"/>
                <w:lang w:bidi="he-IL"/>
              </w:rPr>
            </w:pPr>
            <w:r>
              <w:rPr>
                <w:rFonts w:cstheme="minorBidi"/>
                <w:lang w:bidi="he-IL"/>
              </w:rPr>
              <w:t>Thome, Tmobile, Germany.</w:t>
            </w:r>
          </w:p>
          <w:p w:rsidR="00EF51E0" w:rsidRPr="00220C72" w:rsidRDefault="00EF51E0" w:rsidP="00EF51E0">
            <w:pPr>
              <w:pStyle w:val="ListBullet"/>
              <w:numPr>
                <w:ilvl w:val="0"/>
                <w:numId w:val="8"/>
              </w:numPr>
              <w:rPr>
                <w:rFonts w:cstheme="minorBidi"/>
                <w:lang w:bidi="he-IL"/>
              </w:rPr>
            </w:pPr>
            <w:r>
              <w:rPr>
                <w:rFonts w:cstheme="minorBidi"/>
                <w:lang w:bidi="he-IL"/>
              </w:rPr>
              <w:t>Pelephone, Israel.</w:t>
            </w:r>
          </w:p>
          <w:p w:rsidR="006611D6" w:rsidRPr="00985B41" w:rsidRDefault="006611D6" w:rsidP="006611D6">
            <w:pPr>
              <w:bidi/>
              <w:rPr>
                <w:rFonts w:ascii="Verdana" w:hAnsi="Verdana" w:cs="David"/>
                <w:b/>
                <w:bCs/>
                <w:rtl/>
              </w:rPr>
            </w:pPr>
          </w:p>
          <w:p w:rsidR="006611D6" w:rsidRDefault="006611D6" w:rsidP="006611D6">
            <w:pPr>
              <w:bidi/>
              <w:ind w:left="746" w:firstLine="694"/>
              <w:rPr>
                <w:rFonts w:ascii="Verdana" w:hAnsi="Verdana" w:cs="David" w:hint="cs"/>
                <w:sz w:val="20"/>
                <w:szCs w:val="20"/>
                <w:rtl/>
              </w:rPr>
            </w:pPr>
          </w:p>
          <w:p w:rsidR="006611D6" w:rsidRDefault="006611D6" w:rsidP="006611D6">
            <w:pPr>
              <w:bidi/>
              <w:rPr>
                <w:rFonts w:ascii="Verdana" w:hAnsi="Verdana" w:cs="David"/>
                <w:sz w:val="20"/>
                <w:szCs w:val="20"/>
              </w:rPr>
            </w:pPr>
            <w:r w:rsidRPr="00657F6A">
              <w:rPr>
                <w:rFonts w:ascii="Verdana" w:hAnsi="Verdana" w:cs="David"/>
                <w:sz w:val="20"/>
                <w:szCs w:val="20"/>
              </w:rPr>
              <w:t xml:space="preserve">         </w:t>
            </w:r>
          </w:p>
          <w:p w:rsidR="006611D6" w:rsidRPr="00657F6A" w:rsidRDefault="006611D6" w:rsidP="006611D6">
            <w:pPr>
              <w:bidi/>
              <w:rPr>
                <w:rFonts w:ascii="Verdana" w:hAnsi="Verdana" w:cs="David"/>
                <w:sz w:val="20"/>
                <w:szCs w:val="20"/>
              </w:rPr>
            </w:pPr>
          </w:p>
          <w:p w:rsidR="0014369B" w:rsidRDefault="00985B41" w:rsidP="007E7300">
            <w:pPr>
              <w:pStyle w:val="ListBullet"/>
              <w:numPr>
                <w:ilvl w:val="0"/>
                <w:numId w:val="0"/>
              </w:numPr>
              <w:ind w:left="360"/>
            </w:pPr>
            <w:r>
              <w:t>06-07</w:t>
            </w:r>
          </w:p>
          <w:p w:rsidR="0014369B" w:rsidRDefault="00985B41" w:rsidP="0014369B">
            <w:pPr>
              <w:pStyle w:val="ListBullet"/>
            </w:pPr>
            <w:r>
              <w:t>Network &amp; System Security expert @ Multilayer Security .</w:t>
            </w:r>
          </w:p>
          <w:p w:rsidR="00985B41" w:rsidRDefault="00985B41" w:rsidP="00985B41">
            <w:pPr>
              <w:pStyle w:val="ListBullet"/>
              <w:numPr>
                <w:ilvl w:val="0"/>
                <w:numId w:val="0"/>
              </w:numPr>
              <w:ind w:left="360"/>
            </w:pPr>
            <w:r>
              <w:t>In my job I managed the Imperva Application Security department.</w:t>
            </w:r>
          </w:p>
          <w:p w:rsidR="00985B41" w:rsidRDefault="00985B41" w:rsidP="00985B41">
            <w:pPr>
              <w:pStyle w:val="ListBullet"/>
              <w:numPr>
                <w:ilvl w:val="0"/>
                <w:numId w:val="0"/>
              </w:numPr>
              <w:ind w:left="360"/>
            </w:pPr>
            <w:r>
              <w:t>This department installed, configured, maintained and outputted logs from our Secure sphere installations @ customers sites (FIBI, Leumi, Poalim, Department of Defense, IDF, Microsoft, and many more).</w:t>
            </w:r>
          </w:p>
          <w:p w:rsidR="00316193" w:rsidRPr="00316193" w:rsidRDefault="00985B41" w:rsidP="00316193">
            <w:pPr>
              <w:pStyle w:val="ListBullet"/>
              <w:numPr>
                <w:ilvl w:val="0"/>
                <w:numId w:val="0"/>
              </w:numPr>
              <w:ind w:left="360"/>
              <w:rPr>
                <w:rFonts w:cstheme="minorBidi"/>
                <w:lang w:bidi="he-IL"/>
              </w:rPr>
            </w:pPr>
            <w:r>
              <w:t xml:space="preserve">The job was all about spotting abnormalities in data sent to and from the local machines on the networks, while all the data passed through our </w:t>
            </w:r>
            <w:r w:rsidR="00316193">
              <w:t xml:space="preserve">Imperva </w:t>
            </w:r>
            <w:r>
              <w:t>secure sphere firewalls, and we would go back to the offices, analyze the Sql injection, and cross site-</w:t>
            </w:r>
            <w:r>
              <w:lastRenderedPageBreak/>
              <w:t>scripting</w:t>
            </w:r>
            <w:r w:rsidR="00316193">
              <w:t xml:space="preserve"> attempts and so on, afterwards we would return and try some </w:t>
            </w:r>
            <w:r w:rsidR="00316193">
              <w:rPr>
                <w:rFonts w:cstheme="minorBidi"/>
                <w:lang w:bidi="he-IL"/>
              </w:rPr>
              <w:t>Penetration testing to evaluate our work.</w:t>
            </w:r>
          </w:p>
          <w:p w:rsidR="00985B41" w:rsidRDefault="00985B41" w:rsidP="00985B41">
            <w:pPr>
              <w:pStyle w:val="ListBullet"/>
              <w:numPr>
                <w:ilvl w:val="0"/>
                <w:numId w:val="0"/>
              </w:numPr>
              <w:ind w:left="360"/>
            </w:pPr>
          </w:p>
          <w:p w:rsidR="00985B41" w:rsidRDefault="00985B41" w:rsidP="00985B41">
            <w:pPr>
              <w:pStyle w:val="ListBullet"/>
              <w:numPr>
                <w:ilvl w:val="0"/>
                <w:numId w:val="0"/>
              </w:numPr>
              <w:ind w:left="360"/>
            </w:pPr>
            <w:r>
              <w:t xml:space="preserve">The job </w:t>
            </w:r>
            <w:r w:rsidR="00316193">
              <w:t xml:space="preserve">also </w:t>
            </w:r>
            <w:r>
              <w:t>included writing sophisticated documents from documentation to proof of concepts to complete design documents.</w:t>
            </w:r>
          </w:p>
          <w:p w:rsidR="0014369B" w:rsidRDefault="0014369B" w:rsidP="0014369B">
            <w:pPr>
              <w:pStyle w:val="ListBullet"/>
              <w:numPr>
                <w:ilvl w:val="0"/>
                <w:numId w:val="0"/>
              </w:numPr>
              <w:ind w:left="360" w:hanging="360"/>
            </w:pPr>
          </w:p>
          <w:p w:rsidR="0014369B" w:rsidRDefault="0014369B" w:rsidP="0014369B">
            <w:pPr>
              <w:pStyle w:val="ListBullet"/>
              <w:numPr>
                <w:ilvl w:val="0"/>
                <w:numId w:val="0"/>
              </w:numPr>
              <w:ind w:left="360" w:hanging="360"/>
            </w:pPr>
          </w:p>
          <w:p w:rsidR="0014369B" w:rsidRDefault="0014369B" w:rsidP="0014369B">
            <w:pPr>
              <w:pStyle w:val="ListBullet"/>
              <w:numPr>
                <w:ilvl w:val="0"/>
                <w:numId w:val="0"/>
              </w:numPr>
              <w:ind w:left="360" w:hanging="360"/>
            </w:pPr>
          </w:p>
          <w:p w:rsidR="0014369B" w:rsidRDefault="0014369B" w:rsidP="0014369B">
            <w:pPr>
              <w:pStyle w:val="ListBullet"/>
              <w:numPr>
                <w:ilvl w:val="0"/>
                <w:numId w:val="0"/>
              </w:numPr>
              <w:ind w:left="360"/>
            </w:pPr>
            <w:r>
              <w:t>01-05</w:t>
            </w:r>
          </w:p>
          <w:p w:rsidR="0014369B" w:rsidRDefault="0014369B" w:rsidP="0014369B">
            <w:pPr>
              <w:pStyle w:val="ListBullet"/>
            </w:pPr>
            <w:r>
              <w:t xml:space="preserve">Sys Admin / Network Manager </w:t>
            </w:r>
            <w:r w:rsidR="007E7300">
              <w:t>@ EDS (“Electronic Data Systems”)@ Hermesh project by</w:t>
            </w:r>
            <w:r>
              <w:t xml:space="preserve"> Bank Leumi.</w:t>
            </w:r>
          </w:p>
          <w:p w:rsidR="0014369B" w:rsidRDefault="0014369B" w:rsidP="0014369B">
            <w:pPr>
              <w:pStyle w:val="ListBullet"/>
              <w:numPr>
                <w:ilvl w:val="0"/>
                <w:numId w:val="0"/>
              </w:numPr>
              <w:ind w:left="360"/>
              <w:rPr>
                <w:rFonts w:cstheme="minorBidi"/>
                <w:lang w:bidi="he-IL"/>
              </w:rPr>
            </w:pPr>
            <w:r>
              <w:t>In my job I</w:t>
            </w:r>
            <w:r>
              <w:rPr>
                <w:rFonts w:cstheme="minorBidi" w:hint="cs"/>
                <w:rtl/>
                <w:lang w:bidi="he-IL"/>
              </w:rPr>
              <w:t>'</w:t>
            </w:r>
            <w:r>
              <w:rPr>
                <w:rFonts w:cstheme="minorBidi"/>
                <w:lang w:bidi="he-IL"/>
              </w:rPr>
              <w:t xml:space="preserve">ve supported 700 users in all IT aspects, server related, dev environment, network </w:t>
            </w:r>
            <w:r w:rsidR="00445BA7">
              <w:rPr>
                <w:rFonts w:cstheme="minorBidi"/>
                <w:lang w:bidi="he-IL"/>
              </w:rPr>
              <w:t>and troubleshooting.</w:t>
            </w:r>
          </w:p>
          <w:p w:rsidR="00445BA7" w:rsidRDefault="00445BA7" w:rsidP="00445BA7">
            <w:pPr>
              <w:pStyle w:val="ListBullet"/>
              <w:numPr>
                <w:ilvl w:val="0"/>
                <w:numId w:val="0"/>
              </w:numPr>
              <w:ind w:left="360"/>
              <w:rPr>
                <w:rFonts w:cstheme="minorBidi"/>
                <w:lang w:bidi="he-IL"/>
              </w:rPr>
            </w:pPr>
            <w:r>
              <w:rPr>
                <w:rFonts w:cstheme="minorBidi"/>
                <w:lang w:bidi="he-IL"/>
              </w:rPr>
              <w:t>I managed a team of 5 employees which I</w:t>
            </w:r>
            <w:r>
              <w:rPr>
                <w:rFonts w:cstheme="minorBidi" w:hint="cs"/>
                <w:rtl/>
                <w:lang w:bidi="he-IL"/>
              </w:rPr>
              <w:t>'</w:t>
            </w:r>
            <w:r>
              <w:rPr>
                <w:rFonts w:cstheme="minorBidi"/>
                <w:lang w:bidi="he-IL"/>
              </w:rPr>
              <w:t xml:space="preserve">ve interviewed and hired, the team were IT professionals giving users day to day support, (Active Directory, BMC Patrol, Windows servers, Linux machines, Unix servers, Windows machines, package creation with Wise and SMS as a </w:t>
            </w:r>
            <w:r>
              <w:rPr>
                <w:rFonts w:cstheme="minorBidi"/>
                <w:lang w:bidi="he-IL"/>
              </w:rPr>
              <w:t xml:space="preserve">mega </w:t>
            </w:r>
            <w:r>
              <w:rPr>
                <w:rFonts w:cstheme="minorBidi"/>
                <w:lang w:bidi="he-IL"/>
              </w:rPr>
              <w:t>package installer, Rational Clear case</w:t>
            </w:r>
            <w:r w:rsidR="007E7300">
              <w:rPr>
                <w:rFonts w:cstheme="minorBidi"/>
                <w:lang w:bidi="he-IL"/>
              </w:rPr>
              <w:t xml:space="preserve"> as a version manager</w:t>
            </w:r>
            <w:r>
              <w:rPr>
                <w:rFonts w:cstheme="minorBidi"/>
                <w:lang w:bidi="he-IL"/>
              </w:rPr>
              <w:t>, etc), while escalations arrived at my desk.</w:t>
            </w:r>
          </w:p>
          <w:p w:rsidR="00445BA7" w:rsidRPr="0014369B" w:rsidRDefault="00445BA7" w:rsidP="00445BA7">
            <w:pPr>
              <w:pStyle w:val="ListBullet"/>
              <w:numPr>
                <w:ilvl w:val="0"/>
                <w:numId w:val="0"/>
              </w:numPr>
              <w:ind w:left="360"/>
              <w:rPr>
                <w:rFonts w:cstheme="minorBidi"/>
                <w:lang w:bidi="he-IL"/>
              </w:rPr>
            </w:pPr>
            <w:r>
              <w:rPr>
                <w:rFonts w:cstheme="minorBidi"/>
                <w:lang w:bidi="he-IL"/>
              </w:rPr>
              <w:t>The team managed 500 virtual servers and 30 physical ones at</w:t>
            </w:r>
            <w:r w:rsidR="007E7300">
              <w:rPr>
                <w:rFonts w:cstheme="minorBidi"/>
                <w:lang w:bidi="he-IL"/>
              </w:rPr>
              <w:t xml:space="preserve"> our HQ.</w:t>
            </w:r>
          </w:p>
          <w:p w:rsidR="006611D6" w:rsidRDefault="006611D6" w:rsidP="00A853AA">
            <w:pPr>
              <w:pStyle w:val="-"/>
              <w:bidi w:val="0"/>
              <w:spacing w:before="0"/>
              <w:rPr>
                <w:color w:val="02117C"/>
                <w:sz w:val="18"/>
                <w:szCs w:val="18"/>
              </w:rPr>
            </w:pPr>
          </w:p>
          <w:p w:rsidR="00A853AA" w:rsidRDefault="0014369B" w:rsidP="00A853AA">
            <w:pPr>
              <w:pStyle w:val="ListBullet"/>
              <w:numPr>
                <w:ilvl w:val="0"/>
                <w:numId w:val="0"/>
              </w:numPr>
              <w:ind w:left="360" w:hanging="360"/>
            </w:pPr>
            <w:r>
              <w:t>00-01</w:t>
            </w:r>
          </w:p>
          <w:p w:rsidR="0014369B" w:rsidRPr="0014369B" w:rsidRDefault="0014369B" w:rsidP="0014369B">
            <w:pPr>
              <w:pStyle w:val="ListBullet"/>
            </w:pPr>
            <w:r>
              <w:t>Sys Admin @ Comverse</w:t>
            </w:r>
            <w:r>
              <w:rPr>
                <w:rFonts w:cstheme="minorBidi" w:hint="cs"/>
                <w:rtl/>
                <w:lang w:bidi="he-IL"/>
              </w:rPr>
              <w:t>'</w:t>
            </w:r>
            <w:r>
              <w:rPr>
                <w:rFonts w:cstheme="minorBidi"/>
                <w:lang w:bidi="he-IL"/>
              </w:rPr>
              <w:t>s startup “</w:t>
            </w:r>
            <w:r w:rsidR="00445BA7">
              <w:rPr>
                <w:rFonts w:cstheme="minorBidi"/>
                <w:lang w:bidi="he-IL"/>
              </w:rPr>
              <w:t>Star Home</w:t>
            </w:r>
            <w:r>
              <w:rPr>
                <w:rFonts w:cstheme="minorBidi"/>
                <w:lang w:bidi="he-IL"/>
              </w:rPr>
              <w:t>”.</w:t>
            </w:r>
          </w:p>
          <w:p w:rsidR="0014369B" w:rsidRDefault="0014369B" w:rsidP="0014369B">
            <w:pPr>
              <w:pStyle w:val="ListBullet"/>
              <w:numPr>
                <w:ilvl w:val="0"/>
                <w:numId w:val="0"/>
              </w:numPr>
              <w:ind w:left="360"/>
              <w:rPr>
                <w:rFonts w:cstheme="minorBidi"/>
                <w:lang w:bidi="he-IL"/>
              </w:rPr>
            </w:pPr>
            <w:r>
              <w:rPr>
                <w:rFonts w:cstheme="minorBidi"/>
                <w:lang w:bidi="he-IL"/>
              </w:rPr>
              <w:t>At my job I</w:t>
            </w:r>
            <w:r>
              <w:rPr>
                <w:rFonts w:cstheme="minorBidi" w:hint="cs"/>
                <w:rtl/>
                <w:lang w:bidi="he-IL"/>
              </w:rPr>
              <w:t>'</w:t>
            </w:r>
            <w:r>
              <w:rPr>
                <w:rFonts w:cstheme="minorBidi"/>
                <w:lang w:bidi="he-IL"/>
              </w:rPr>
              <w:t>ve supported the users of the organization in all tasks client/server related, dev support, vpns support, building and maintaining dev environments from scratch, servers and local clients, basic tutoring etc.</w:t>
            </w:r>
          </w:p>
          <w:p w:rsidR="0014369B" w:rsidRDefault="0014369B" w:rsidP="0014369B">
            <w:pPr>
              <w:pStyle w:val="ListBullet"/>
              <w:numPr>
                <w:ilvl w:val="0"/>
                <w:numId w:val="0"/>
              </w:numPr>
              <w:ind w:left="360"/>
            </w:pPr>
            <w:r>
              <w:rPr>
                <w:rFonts w:cstheme="minorBidi"/>
                <w:lang w:bidi="he-IL"/>
              </w:rPr>
              <w:t>I</w:t>
            </w:r>
            <w:r>
              <w:rPr>
                <w:rFonts w:cstheme="minorBidi" w:hint="cs"/>
                <w:rtl/>
                <w:lang w:bidi="he-IL"/>
              </w:rPr>
              <w:t>'</w:t>
            </w:r>
            <w:r>
              <w:rPr>
                <w:rFonts w:cstheme="minorBidi"/>
                <w:lang w:bidi="he-IL"/>
              </w:rPr>
              <w:t>ve also maintained the firms firewalls and entry points, as well as all of the system and security aspects.</w:t>
            </w:r>
          </w:p>
          <w:p w:rsidR="0014369B" w:rsidRDefault="0014369B" w:rsidP="00C324D1">
            <w:pPr>
              <w:pStyle w:val="ListBullet"/>
              <w:numPr>
                <w:ilvl w:val="0"/>
                <w:numId w:val="0"/>
              </w:numPr>
              <w:ind w:left="360" w:hanging="360"/>
            </w:pPr>
          </w:p>
          <w:p w:rsidR="0014369B" w:rsidRDefault="0014369B" w:rsidP="00C324D1">
            <w:pPr>
              <w:pStyle w:val="ListBullet"/>
              <w:numPr>
                <w:ilvl w:val="0"/>
                <w:numId w:val="0"/>
              </w:numPr>
              <w:ind w:left="360" w:hanging="360"/>
            </w:pPr>
          </w:p>
          <w:p w:rsidR="00A853AA" w:rsidRDefault="0014369B" w:rsidP="00C324D1">
            <w:pPr>
              <w:pStyle w:val="ListBullet"/>
              <w:numPr>
                <w:ilvl w:val="0"/>
                <w:numId w:val="0"/>
              </w:numPr>
              <w:ind w:left="360" w:hanging="360"/>
            </w:pPr>
            <w:r>
              <w:t>99-00</w:t>
            </w:r>
          </w:p>
          <w:p w:rsidR="0014369B" w:rsidRDefault="00A853AA" w:rsidP="0014369B">
            <w:pPr>
              <w:pStyle w:val="ListBullet"/>
            </w:pPr>
            <w:r>
              <w:t>System support in Calanit Carmon, my job was @ the Pelephone HQ in Givataim where I supported the building users in the team known as “5,5”</w:t>
            </w:r>
          </w:p>
          <w:p w:rsidR="00A853AA" w:rsidRDefault="00A853AA" w:rsidP="00A853AA">
            <w:pPr>
              <w:pStyle w:val="ListBullet"/>
            </w:pPr>
            <w:r>
              <w:t xml:space="preserve">The job was mainly IT support to developers and management, script writing and </w:t>
            </w:r>
            <w:r w:rsidR="00445BA7">
              <w:t>day-to-day</w:t>
            </w:r>
            <w:r>
              <w:t xml:space="preserve"> server maintenance. </w:t>
            </w:r>
          </w:p>
          <w:p w:rsidR="00A853AA" w:rsidRPr="00A853AA" w:rsidRDefault="00A853AA" w:rsidP="00A853AA">
            <w:pPr>
              <w:pStyle w:val="ListBullet"/>
            </w:pPr>
            <w:r>
              <w:t xml:space="preserve">Support included all kinds of Novell servers, </w:t>
            </w:r>
            <w:r w:rsidR="00445BA7">
              <w:t>Win</w:t>
            </w:r>
            <w:r>
              <w:t xml:space="preserve"> NT, </w:t>
            </w:r>
            <w:r>
              <w:t>UNIX</w:t>
            </w:r>
            <w:r>
              <w:t>/Solaris, Win 2k, windows machines and a few Linux</w:t>
            </w:r>
            <w:r>
              <w:rPr>
                <w:rFonts w:cstheme="minorBidi" w:hint="cs"/>
                <w:rtl/>
                <w:lang w:bidi="he-IL"/>
              </w:rPr>
              <w:t>'</w:t>
            </w:r>
            <w:r>
              <w:rPr>
                <w:rFonts w:cstheme="minorBidi"/>
                <w:lang w:bidi="he-IL"/>
              </w:rPr>
              <w:t>s.</w:t>
            </w:r>
          </w:p>
          <w:p w:rsidR="00A853AA" w:rsidRDefault="00A853AA" w:rsidP="00A853AA">
            <w:pPr>
              <w:pStyle w:val="ListBullet"/>
              <w:numPr>
                <w:ilvl w:val="0"/>
                <w:numId w:val="0"/>
              </w:numPr>
            </w:pPr>
          </w:p>
          <w:p w:rsidR="00A853AA" w:rsidRDefault="00A853AA" w:rsidP="00A853AA">
            <w:pPr>
              <w:pStyle w:val="ListBullet"/>
              <w:numPr>
                <w:ilvl w:val="0"/>
                <w:numId w:val="0"/>
              </w:numPr>
              <w:ind w:left="360" w:hanging="360"/>
            </w:pPr>
            <w:r>
              <w:t>97-99</w:t>
            </w:r>
          </w:p>
          <w:p w:rsidR="00A853AA" w:rsidRDefault="00A853AA" w:rsidP="00A853AA">
            <w:pPr>
              <w:pStyle w:val="ListBullet"/>
            </w:pPr>
            <w:r>
              <w:t>Tech support freelancer, hardware and software issues, servers and databases.</w:t>
            </w:r>
          </w:p>
          <w:p w:rsidR="00A853AA" w:rsidRDefault="00A853AA" w:rsidP="00A853AA">
            <w:pPr>
              <w:pStyle w:val="-"/>
              <w:bidi w:val="0"/>
              <w:spacing w:before="0"/>
              <w:rPr>
                <w:color w:val="02117C"/>
                <w:sz w:val="18"/>
                <w:szCs w:val="18"/>
                <w:rtl/>
              </w:rPr>
            </w:pPr>
          </w:p>
          <w:p w:rsidR="006611D6" w:rsidRPr="00382C4A" w:rsidRDefault="006611D6" w:rsidP="006611D6">
            <w:pPr>
              <w:bidi/>
              <w:rPr>
                <w:rFonts w:ascii="Verdana" w:hAnsi="Verdana" w:cs="David"/>
                <w:sz w:val="20"/>
                <w:szCs w:val="20"/>
                <w:rtl/>
              </w:rPr>
            </w:pPr>
            <w:r>
              <w:rPr>
                <w:rFonts w:ascii="Verdana" w:hAnsi="Verdana" w:cs="David"/>
                <w:sz w:val="20"/>
                <w:szCs w:val="20"/>
                <w:rtl/>
              </w:rPr>
              <w:t xml:space="preserve">     </w:t>
            </w:r>
          </w:p>
          <w:p w:rsidR="003D1B71" w:rsidRPr="00740017" w:rsidRDefault="003D1B71" w:rsidP="00AC6C7E">
            <w:pPr>
              <w:rPr>
                <w:rFonts w:ascii="Calibri" w:hAnsi="Calibri" w:cs="Calibri"/>
              </w:rPr>
            </w:pPr>
          </w:p>
          <w:p w:rsidR="003D1B71" w:rsidRPr="00E572D6" w:rsidRDefault="00BE341D" w:rsidP="00AC6C7E">
            <w:pPr>
              <w:pStyle w:val="Heading2"/>
              <w:rPr>
                <w:rFonts w:ascii="Calibri" w:hAnsi="Calibri" w:cs="Calibri"/>
                <w:color w:val="0072C7"/>
              </w:rPr>
            </w:pPr>
            <w:sdt>
              <w:sdtPr>
                <w:rPr>
                  <w:rFonts w:ascii="Calibri" w:hAnsi="Calibri" w:cs="Calibri"/>
                  <w:color w:val="0072C7"/>
                </w:rPr>
                <w:id w:val="-1554227259"/>
                <w:placeholder>
                  <w:docPart w:val="1E2221A3A8824662B69324E16B855E93"/>
                </w:placeholder>
                <w:temporary/>
                <w:showingPlcHdr/>
                <w15:appearance w15:val="hidden"/>
              </w:sdtPr>
              <w:sdtEndPr/>
              <w:sdtContent>
                <w:r w:rsidR="003D1B71" w:rsidRPr="00AC6C7E">
                  <w:t>Education</w:t>
                </w:r>
              </w:sdtContent>
            </w:sdt>
            <w:r w:rsidR="00396988">
              <w:rPr>
                <w:rFonts w:ascii="Calibri" w:hAnsi="Calibri" w:cs="Calibri"/>
                <w:color w:val="0072C7"/>
              </w:rPr>
              <w:t>/Courses/Paths</w:t>
            </w:r>
          </w:p>
          <w:p w:rsidR="00007FAC" w:rsidRDefault="00007FAC" w:rsidP="00007FAC">
            <w:pPr>
              <w:pStyle w:val="ListBullet"/>
              <w:rPr>
                <w:rFonts w:hint="cs"/>
                <w:rtl/>
              </w:rPr>
            </w:pPr>
            <w:r>
              <w:t>CISSP self-taught</w:t>
            </w:r>
            <w:r w:rsidR="00396988">
              <w:t>.</w:t>
            </w:r>
          </w:p>
          <w:p w:rsidR="00007FAC" w:rsidRDefault="00007FAC" w:rsidP="00007FAC">
            <w:pPr>
              <w:pStyle w:val="ListBullet"/>
            </w:pPr>
            <w:r>
              <w:t xml:space="preserve">Exchange Server </w:t>
            </w:r>
            <w:r w:rsidR="00396988">
              <w:t xml:space="preserve">advanced </w:t>
            </w:r>
            <w:r>
              <w:t xml:space="preserve">Mgt. </w:t>
            </w:r>
          </w:p>
          <w:p w:rsidR="00007FAC" w:rsidRDefault="00007FAC" w:rsidP="00007FAC">
            <w:pPr>
              <w:pStyle w:val="ListBullet"/>
            </w:pPr>
            <w:r w:rsidRPr="00485461">
              <w:t>SQL Server</w:t>
            </w:r>
            <w:r>
              <w:t xml:space="preserve"> Mgt.</w:t>
            </w:r>
          </w:p>
          <w:p w:rsidR="00007FAC" w:rsidRDefault="00007FAC" w:rsidP="00007FAC">
            <w:pPr>
              <w:pStyle w:val="ListBullet"/>
            </w:pPr>
            <w:r>
              <w:t>Implementing an ISA Server, IIS 5 / 6 / TMG 2010</w:t>
            </w:r>
          </w:p>
          <w:p w:rsidR="00007FAC" w:rsidRPr="00485461" w:rsidRDefault="00007FAC" w:rsidP="00007FAC">
            <w:pPr>
              <w:pStyle w:val="ListBullet"/>
              <w:rPr>
                <w:rtl/>
              </w:rPr>
            </w:pPr>
            <w:r>
              <w:t>Novell Network Mgt.</w:t>
            </w:r>
          </w:p>
          <w:p w:rsidR="00007FAC" w:rsidRDefault="00007FAC" w:rsidP="00007FAC">
            <w:pPr>
              <w:pStyle w:val="ListBullet"/>
            </w:pPr>
            <w:r>
              <w:t xml:space="preserve">Deep </w:t>
            </w:r>
            <w:r w:rsidRPr="00485461">
              <w:t>TCP</w:t>
            </w:r>
            <w:r>
              <w:t xml:space="preserve">/IP &amp; </w:t>
            </w:r>
            <w:r w:rsidRPr="00485461">
              <w:t>Networking-Essentials</w:t>
            </w:r>
          </w:p>
          <w:p w:rsidR="00007FAC" w:rsidRPr="009F38C3" w:rsidRDefault="00007FAC" w:rsidP="00007FAC">
            <w:pPr>
              <w:pStyle w:val="ListBullet"/>
              <w:rPr>
                <w:rtl/>
              </w:rPr>
            </w:pPr>
            <w:r w:rsidRPr="00203774">
              <w:t>VMw</w:t>
            </w:r>
            <w:r>
              <w:t xml:space="preserve">are </w:t>
            </w:r>
            <w:r w:rsidRPr="00203774">
              <w:t>Installations</w:t>
            </w:r>
            <w:r>
              <w:t xml:space="preserve"> </w:t>
            </w:r>
            <w:r w:rsidRPr="00203774">
              <w:t>/</w:t>
            </w:r>
            <w:r>
              <w:t xml:space="preserve"> </w:t>
            </w:r>
            <w:r w:rsidRPr="00203774">
              <w:t>Maintenance</w:t>
            </w:r>
            <w:r>
              <w:t xml:space="preserve"> </w:t>
            </w:r>
            <w:r w:rsidRPr="00203774">
              <w:t>/</w:t>
            </w:r>
            <w:r>
              <w:t xml:space="preserve"> </w:t>
            </w:r>
            <w:r w:rsidRPr="00203774">
              <w:t>Clustering</w:t>
            </w:r>
            <w:r>
              <w:t xml:space="preserve"> </w:t>
            </w:r>
            <w:r w:rsidRPr="00203774">
              <w:t>/Load balancing</w:t>
            </w:r>
            <w:r>
              <w:t xml:space="preserve"> </w:t>
            </w:r>
            <w:r w:rsidRPr="00203774">
              <w:t>/P2V</w:t>
            </w:r>
            <w:r>
              <w:t xml:space="preserve"> </w:t>
            </w:r>
            <w:r w:rsidRPr="00203774">
              <w:t>/</w:t>
            </w:r>
            <w:r>
              <w:t xml:space="preserve"> </w:t>
            </w:r>
            <w:r w:rsidRPr="00203774">
              <w:t>V2P</w:t>
            </w:r>
          </w:p>
          <w:p w:rsidR="00007FAC" w:rsidRPr="00F47E65" w:rsidRDefault="00007FAC" w:rsidP="00007FAC">
            <w:pPr>
              <w:pStyle w:val="ListBullet"/>
            </w:pPr>
            <w:r>
              <w:t>Linux</w:t>
            </w:r>
            <w:r>
              <w:rPr>
                <w:rFonts w:hint="cs"/>
                <w:rtl/>
              </w:rPr>
              <w:t xml:space="preserve"> </w:t>
            </w:r>
            <w:r>
              <w:t>high level Admin</w:t>
            </w:r>
          </w:p>
          <w:p w:rsidR="00007FAC" w:rsidRDefault="00007FAC" w:rsidP="00007FAC">
            <w:pPr>
              <w:pStyle w:val="ListBullet"/>
            </w:pPr>
            <w:r>
              <w:t>Microsoft small business Specialist</w:t>
            </w:r>
          </w:p>
          <w:p w:rsidR="00007FAC" w:rsidRDefault="00007FAC" w:rsidP="00007FAC">
            <w:pPr>
              <w:pStyle w:val="ListBullet"/>
            </w:pPr>
            <w:r w:rsidRPr="00485461">
              <w:t>Microsoft Certified Systems Engineer</w:t>
            </w:r>
          </w:p>
          <w:p w:rsidR="00007FAC" w:rsidRDefault="00007FAC" w:rsidP="00007FAC">
            <w:pPr>
              <w:pStyle w:val="ListBullet"/>
            </w:pPr>
            <w:r>
              <w:rPr>
                <w:rFonts w:hint="cs"/>
              </w:rPr>
              <w:t xml:space="preserve">MCSE </w:t>
            </w:r>
            <w:r>
              <w:t>NT4+2000 @ John Bryce</w:t>
            </w:r>
          </w:p>
          <w:p w:rsidR="00007FAC" w:rsidRDefault="00007FAC" w:rsidP="00007FAC">
            <w:pPr>
              <w:pStyle w:val="ListBullet"/>
            </w:pPr>
            <w:r>
              <w:t>Upgrading to</w:t>
            </w:r>
            <w:r w:rsidR="006A59AD">
              <w:t xml:space="preserve"> 200</w:t>
            </w:r>
            <w:r>
              <w:t>3 Servers.</w:t>
            </w:r>
          </w:p>
          <w:p w:rsidR="00102243" w:rsidRDefault="00102243" w:rsidP="00102243">
            <w:pPr>
              <w:pStyle w:val="Heading2"/>
              <w:rPr>
                <w:rFonts w:ascii="Calibri" w:hAnsi="Calibri" w:cs="Calibri"/>
                <w:b w:val="0"/>
                <w:bCs w:val="0"/>
                <w:color w:val="0072C7"/>
                <w:sz w:val="22"/>
                <w:szCs w:val="22"/>
                <w:u w:val="none"/>
              </w:rPr>
            </w:pPr>
            <w:r>
              <w:rPr>
                <w:rFonts w:ascii="Calibri" w:hAnsi="Calibri" w:cs="Calibri"/>
                <w:color w:val="0072C7"/>
              </w:rPr>
              <w:t>Certifications</w:t>
            </w:r>
          </w:p>
          <w:p w:rsidR="00007FAC" w:rsidRDefault="00007FAC" w:rsidP="00102243">
            <w:pPr>
              <w:pStyle w:val="ListBullet"/>
            </w:pPr>
            <w:r>
              <w:t>MCSBS SBS 2003/8</w:t>
            </w:r>
            <w:r>
              <w:t>/12</w:t>
            </w:r>
            <w:r>
              <w:t xml:space="preserve"> (Small Business Specialist)</w:t>
            </w:r>
            <w:r w:rsidR="00A853AA">
              <w:t>.</w:t>
            </w:r>
          </w:p>
          <w:p w:rsidR="00007FAC" w:rsidRDefault="00007FAC" w:rsidP="00007FAC">
            <w:pPr>
              <w:pStyle w:val="ListBullet"/>
            </w:pPr>
            <w:r>
              <w:rPr>
                <w:rFonts w:hint="cs"/>
              </w:rPr>
              <w:t xml:space="preserve">MCSE </w:t>
            </w:r>
            <w:r>
              <w:t>NT4+2000</w:t>
            </w:r>
            <w:r>
              <w:t xml:space="preserve">/ </w:t>
            </w:r>
            <w:r>
              <w:t>Upgrading to 2003</w:t>
            </w:r>
            <w:r w:rsidR="00A853AA">
              <w:t>.</w:t>
            </w:r>
          </w:p>
          <w:p w:rsidR="00007FAC" w:rsidRDefault="00007FAC" w:rsidP="00007FAC">
            <w:pPr>
              <w:pStyle w:val="ListBullet"/>
            </w:pPr>
            <w:r w:rsidRPr="00007FAC">
              <w:t>Linux advanced management</w:t>
            </w:r>
            <w:r w:rsidR="00A853AA">
              <w:t>.</w:t>
            </w:r>
          </w:p>
          <w:p w:rsidR="00396988" w:rsidRDefault="00396988" w:rsidP="00396988">
            <w:pPr>
              <w:pStyle w:val="ListBullet"/>
            </w:pPr>
            <w:r>
              <w:t xml:space="preserve">Australian AQF Diploma </w:t>
            </w:r>
            <w:r>
              <w:t>(</w:t>
            </w:r>
            <w:r w:rsidR="006611D6">
              <w:t>d</w:t>
            </w:r>
            <w:r>
              <w:t>esired professionals)</w:t>
            </w:r>
            <w:r w:rsidR="00A853AA">
              <w:t>.</w:t>
            </w:r>
          </w:p>
          <w:p w:rsidR="00007FAC" w:rsidRDefault="00007FAC" w:rsidP="00007FAC">
            <w:pPr>
              <w:pStyle w:val="ListBullet"/>
            </w:pPr>
            <w:r>
              <w:t xml:space="preserve">VMware </w:t>
            </w:r>
            <w:r>
              <w:t>VCA (Cloud, DCV, WM)</w:t>
            </w:r>
            <w:r w:rsidR="00A853AA">
              <w:t>.</w:t>
            </w:r>
          </w:p>
          <w:p w:rsidR="00007FAC" w:rsidRDefault="00007FAC" w:rsidP="00007FAC">
            <w:pPr>
              <w:pStyle w:val="a0"/>
              <w:numPr>
                <w:ilvl w:val="0"/>
                <w:numId w:val="0"/>
              </w:numPr>
              <w:bidi w:val="0"/>
              <w:ind w:left="720" w:hanging="360"/>
            </w:pPr>
            <w:r>
              <w:t xml:space="preserve">- </w:t>
            </w:r>
            <w:r>
              <w:t xml:space="preserve">VMware </w:t>
            </w:r>
            <w:r>
              <w:rPr>
                <w:rFonts w:hint="cs"/>
              </w:rPr>
              <w:t>C</w:t>
            </w:r>
            <w:r>
              <w:t xml:space="preserve">ertified </w:t>
            </w:r>
            <w:r>
              <w:rPr>
                <w:rFonts w:hint="cs"/>
              </w:rPr>
              <w:t>A</w:t>
            </w:r>
            <w:r>
              <w:t>ssociate – Data Center Virtualization</w:t>
            </w:r>
            <w:r w:rsidR="00A853AA">
              <w:t>.</w:t>
            </w:r>
          </w:p>
          <w:p w:rsidR="00007FAC" w:rsidRDefault="00007FAC" w:rsidP="00007FAC">
            <w:pPr>
              <w:pStyle w:val="a0"/>
              <w:numPr>
                <w:ilvl w:val="0"/>
                <w:numId w:val="0"/>
              </w:numPr>
              <w:bidi w:val="0"/>
              <w:ind w:left="720" w:hanging="360"/>
            </w:pPr>
            <w:r>
              <w:t xml:space="preserve">- </w:t>
            </w:r>
            <w:r>
              <w:t xml:space="preserve">VMware </w:t>
            </w:r>
            <w:r>
              <w:rPr>
                <w:rFonts w:hint="cs"/>
              </w:rPr>
              <w:t>C</w:t>
            </w:r>
            <w:r>
              <w:t xml:space="preserve">ertified </w:t>
            </w:r>
            <w:r>
              <w:rPr>
                <w:rFonts w:hint="cs"/>
              </w:rPr>
              <w:t>A</w:t>
            </w:r>
            <w:r>
              <w:t>ssociate – Workforce Mobility</w:t>
            </w:r>
            <w:r w:rsidR="00A853AA">
              <w:t>.</w:t>
            </w:r>
          </w:p>
          <w:p w:rsidR="00007FAC" w:rsidRDefault="00007FAC" w:rsidP="00007FAC">
            <w:pPr>
              <w:pStyle w:val="a0"/>
              <w:numPr>
                <w:ilvl w:val="0"/>
                <w:numId w:val="0"/>
              </w:numPr>
              <w:bidi w:val="0"/>
              <w:ind w:left="720" w:hanging="360"/>
            </w:pPr>
            <w:r>
              <w:t xml:space="preserve">- </w:t>
            </w:r>
            <w:r>
              <w:t xml:space="preserve">VMware </w:t>
            </w:r>
            <w:r>
              <w:rPr>
                <w:rFonts w:hint="cs"/>
              </w:rPr>
              <w:t>C</w:t>
            </w:r>
            <w:r>
              <w:t xml:space="preserve">ertified </w:t>
            </w:r>
            <w:r>
              <w:rPr>
                <w:rFonts w:hint="cs"/>
              </w:rPr>
              <w:t>A</w:t>
            </w:r>
            <w:r>
              <w:t>ssociate – Cloud</w:t>
            </w:r>
            <w:r w:rsidR="00A853AA">
              <w:t>.</w:t>
            </w:r>
          </w:p>
          <w:p w:rsidR="003D1B71" w:rsidRPr="00740017" w:rsidRDefault="003D1B71" w:rsidP="00AC6C7E">
            <w:pPr>
              <w:rPr>
                <w:rFonts w:ascii="Calibri" w:hAnsi="Calibri" w:cs="Calibri"/>
              </w:rPr>
            </w:pPr>
          </w:p>
          <w:p w:rsidR="003D1B71" w:rsidRPr="00E572D6" w:rsidRDefault="006A59AD" w:rsidP="006A59AD">
            <w:pPr>
              <w:pStyle w:val="Heading2"/>
              <w:rPr>
                <w:rFonts w:ascii="Calibri" w:hAnsi="Calibri" w:cs="Calibri"/>
                <w:color w:val="0072C7"/>
              </w:rPr>
            </w:pPr>
            <w:r>
              <w:rPr>
                <w:rFonts w:ascii="Calibri" w:hAnsi="Calibri" w:cs="Calibri"/>
                <w:color w:val="0072C7"/>
              </w:rPr>
              <w:t>Languages</w:t>
            </w:r>
          </w:p>
          <w:p w:rsidR="003D1B71" w:rsidRDefault="006A59AD" w:rsidP="006A59AD">
            <w:pPr>
              <w:rPr>
                <w:rFonts w:ascii="Calibri" w:hAnsi="Calibri" w:cs="Calibri"/>
              </w:rPr>
            </w:pPr>
            <w:r>
              <w:rPr>
                <w:rFonts w:ascii="Calibri" w:hAnsi="Calibri" w:cs="Calibri"/>
              </w:rPr>
              <w:t>Hebrew- Mother tongue.</w:t>
            </w:r>
          </w:p>
          <w:p w:rsidR="006A59AD" w:rsidRDefault="006A59AD" w:rsidP="006A59AD">
            <w:pPr>
              <w:rPr>
                <w:rFonts w:ascii="Calibri" w:hAnsi="Calibri" w:cs="Calibri"/>
              </w:rPr>
            </w:pPr>
            <w:r>
              <w:rPr>
                <w:rFonts w:ascii="Calibri" w:hAnsi="Calibri" w:cs="Calibri"/>
              </w:rPr>
              <w:t>English- Mother tongue.</w:t>
            </w:r>
          </w:p>
          <w:p w:rsidR="006611D6" w:rsidRDefault="006611D6" w:rsidP="006A59AD">
            <w:pPr>
              <w:rPr>
                <w:rFonts w:ascii="Calibri" w:hAnsi="Calibri" w:cs="Calibri"/>
              </w:rPr>
            </w:pPr>
          </w:p>
          <w:p w:rsidR="006611D6" w:rsidRDefault="006611D6" w:rsidP="006A59AD">
            <w:pPr>
              <w:rPr>
                <w:rFonts w:ascii="Calibri" w:hAnsi="Calibri" w:cs="Calibri"/>
              </w:rPr>
            </w:pPr>
          </w:p>
          <w:p w:rsidR="006611D6" w:rsidRPr="00E572D6" w:rsidRDefault="006611D6" w:rsidP="006611D6">
            <w:pPr>
              <w:pStyle w:val="Heading2"/>
              <w:rPr>
                <w:rFonts w:ascii="Calibri" w:hAnsi="Calibri" w:cs="Calibri"/>
                <w:color w:val="0072C7"/>
              </w:rPr>
            </w:pPr>
            <w:r>
              <w:rPr>
                <w:rFonts w:ascii="Calibri" w:hAnsi="Calibri" w:cs="Calibri"/>
                <w:color w:val="0072C7"/>
              </w:rPr>
              <w:t>IDF service</w:t>
            </w:r>
          </w:p>
          <w:p w:rsidR="006611D6" w:rsidRDefault="006611D6" w:rsidP="006A59AD">
            <w:pPr>
              <w:rPr>
                <w:rFonts w:ascii="Calibri" w:hAnsi="Calibri" w:cs="Calibri" w:hint="cs"/>
                <w:rtl/>
                <w:lang w:bidi="he-IL"/>
              </w:rPr>
            </w:pPr>
            <w:r>
              <w:rPr>
                <w:rFonts w:ascii="Calibri" w:hAnsi="Calibri" w:cs="Calibri"/>
              </w:rPr>
              <w:t xml:space="preserve">1994-1997 - IDF service @ </w:t>
            </w:r>
            <w:r>
              <w:rPr>
                <w:rFonts w:ascii="Calibri" w:hAnsi="Calibri" w:cs="Calibri" w:hint="cs"/>
                <w:rtl/>
                <w:lang w:bidi="he-IL"/>
              </w:rPr>
              <w:t>יחמ'ם</w:t>
            </w:r>
          </w:p>
          <w:p w:rsidR="006611D6" w:rsidRPr="00316193" w:rsidRDefault="006611D6" w:rsidP="00316193">
            <w:pPr>
              <w:rPr>
                <w:rFonts w:ascii="Calibri" w:hAnsi="Calibri" w:cs="Calibri"/>
                <w:lang w:bidi="he-IL"/>
              </w:rPr>
            </w:pPr>
            <w:r>
              <w:rPr>
                <w:rFonts w:ascii="Calibri" w:hAnsi="Calibri" w:cs="Calibri"/>
                <w:lang w:bidi="he-IL"/>
              </w:rPr>
              <w:t>Spe</w:t>
            </w:r>
            <w:r w:rsidR="00316193">
              <w:rPr>
                <w:rFonts w:ascii="Calibri" w:hAnsi="Calibri" w:cs="Calibri"/>
                <w:lang w:bidi="he-IL"/>
              </w:rPr>
              <w:t>cial ops intelligence @ Lebanon</w:t>
            </w:r>
          </w:p>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lang w:bidi="he-IL"/>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8356171"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1" o:title="GPS icon"/>
                        <v:path arrowok="t"/>
                      </v:shape>
                      <w10:anchorlock/>
                    </v:group>
                  </w:pict>
                </mc:Fallback>
              </mc:AlternateContent>
            </w:r>
          </w:p>
        </w:tc>
        <w:tc>
          <w:tcPr>
            <w:tcW w:w="2312" w:type="dxa"/>
            <w:vAlign w:val="center"/>
          </w:tcPr>
          <w:p w:rsidR="00007FAC" w:rsidRDefault="00007FAC" w:rsidP="00007FAC">
            <w:pPr>
              <w:pStyle w:val="Information"/>
            </w:pPr>
            <w:r>
              <w:t>Sderot Yehudit 31</w:t>
            </w:r>
          </w:p>
          <w:p w:rsidR="003D1B71" w:rsidRPr="00380FD1" w:rsidRDefault="003D1B71" w:rsidP="00007FAC">
            <w:pPr>
              <w:pStyle w:val="Information"/>
            </w:pPr>
          </w:p>
          <w:p w:rsidR="003D1B71" w:rsidRPr="00380FD1" w:rsidRDefault="00007FAC" w:rsidP="00007FAC">
            <w:pPr>
              <w:pStyle w:val="Information"/>
            </w:pPr>
            <w:r>
              <w:t>Tel Aviv, Israel</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he-IL"/>
              </w:rPr>
              <mc:AlternateContent>
                <mc:Choice Requires="wpg">
                  <w:drawing>
                    <wp:inline distT="0" distB="0" distL="0" distR="0" wp14:anchorId="57ACA9A0" wp14:editId="15F44209">
                      <wp:extent cx="337820" cy="337185"/>
                      <wp:effectExtent l="0" t="0" r="5080" b="5715"/>
                      <wp:docPr id="22" name="Group 22" descr="phone icon">
                        <a:hlinkClick xmlns:a="http://schemas.openxmlformats.org/drawingml/2006/main" r:id="rId12"/>
                      </wp:docPr>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0712F4B" id="Group 22" o:spid="_x0000_s1026" alt="phone icon" href="https://wa.me/0585020757"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" o:button="t">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Phone icon"/>
                        <v:path arrowok="t"/>
                      </v:shape>
                      <w10:anchorlock/>
                    </v:group>
                  </w:pict>
                </mc:Fallback>
              </mc:AlternateContent>
            </w:r>
          </w:p>
        </w:tc>
        <w:tc>
          <w:tcPr>
            <w:tcW w:w="2312" w:type="dxa"/>
            <w:vAlign w:val="center"/>
          </w:tcPr>
          <w:p w:rsidR="003D1B71" w:rsidRPr="00380FD1" w:rsidRDefault="00007FAC" w:rsidP="00007FAC">
            <w:pPr>
              <w:pStyle w:val="Information"/>
            </w:pPr>
            <w:r>
              <w:t>0585020757</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he-IL"/>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61077D33"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6" o:title="Email icon"/>
                        <v:path arrowok="t"/>
                      </v:shape>
                      <w10:anchorlock/>
                    </v:group>
                  </w:pict>
                </mc:Fallback>
              </mc:AlternateContent>
            </w:r>
          </w:p>
        </w:tc>
        <w:tc>
          <w:tcPr>
            <w:tcW w:w="2312" w:type="dxa"/>
            <w:vAlign w:val="center"/>
          </w:tcPr>
          <w:p w:rsidR="003D1B71" w:rsidRPr="00380FD1" w:rsidRDefault="00007FAC" w:rsidP="00007FAC">
            <w:pPr>
              <w:pStyle w:val="Information"/>
            </w:pPr>
            <w:r>
              <w:t>rektdevvv@gmail.com</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he-IL"/>
              </w:rPr>
              <mc:AlternateContent>
                <mc:Choice Requires="wpg">
                  <w:drawing>
                    <wp:inline distT="0" distB="0" distL="0" distR="0" wp14:anchorId="271A38F6" wp14:editId="3407FD00">
                      <wp:extent cx="338455" cy="346075"/>
                      <wp:effectExtent l="0" t="0" r="4445" b="0"/>
                      <wp:docPr id="23" name="Group 23" descr="website icon">
                        <a:hlinkClick xmlns:a="http://schemas.openxmlformats.org/drawingml/2006/main" r:id="rId17"/>
                      </wp:docPr>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F0CF2B3" id="Group 23" o:spid="_x0000_s1026" alt="website icon" href="https://rekt-dev.github.io/"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" o:button="t">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tc>
          <w:tcPr>
            <w:tcW w:w="2312" w:type="dxa"/>
            <w:vAlign w:val="center"/>
          </w:tcPr>
          <w:p w:rsidR="003D1B71" w:rsidRPr="00380FD1" w:rsidRDefault="00007FAC" w:rsidP="00007FAC">
            <w:pPr>
              <w:pStyle w:val="Information"/>
            </w:pPr>
            <w:r>
              <w:t>https://rekt-dev.github.io</w:t>
            </w:r>
          </w:p>
        </w:tc>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316193">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41D" w:rsidRDefault="00BE341D" w:rsidP="00590471">
      <w:r>
        <w:separator/>
      </w:r>
    </w:p>
  </w:endnote>
  <w:endnote w:type="continuationSeparator" w:id="0">
    <w:p w:rsidR="00BE341D" w:rsidRDefault="00BE341D"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41D" w:rsidRDefault="00BE341D" w:rsidP="00590471">
      <w:r>
        <w:separator/>
      </w:r>
    </w:p>
  </w:footnote>
  <w:footnote w:type="continuationSeparator" w:id="0">
    <w:p w:rsidR="00BE341D" w:rsidRDefault="00BE341D"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310F17" w:rsidP="00060042">
    <w:pPr>
      <w:pStyle w:val="BodyText"/>
    </w:pPr>
    <w:r>
      <w:rPr>
        <w:noProof/>
        <w:lang w:bidi="he-IL"/>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785364A7"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H7MsGAG/h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ZIFyLEfIsRzKsZQgs0CRGHIsh3IsJcgsUCSGHMuhHEsJMgsUiSHHcijH&#10;UoLMAkViyLEcyrGUILHgVI6lBFkDwrGcIcdyKsdSgswC2bGcIcdyKsdSgswC2bGcIcdyKsdSgswC&#10;2TufIcdyKsdSgswC2Tuf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vil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GdV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bQ/+fsXJAsV3EtOqXO+t/5T+ytjbQFwvik/aJvRNZpYwuE0F8C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C48DF6C"/>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0214C7"/>
    <w:multiLevelType w:val="hybridMultilevel"/>
    <w:tmpl w:val="7D8A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21CA0"/>
    <w:multiLevelType w:val="hybridMultilevel"/>
    <w:tmpl w:val="56E0404C"/>
    <w:lvl w:ilvl="0" w:tplc="18DAC27A">
      <w:start w:val="99"/>
      <w:numFmt w:val="bullet"/>
      <w:lvlText w:val="-"/>
      <w:lvlJc w:val="left"/>
      <w:pPr>
        <w:ind w:left="1080" w:hanging="360"/>
      </w:pPr>
      <w:rPr>
        <w:rFonts w:ascii="David" w:eastAsia="Times New Roman" w:hAnsi="David"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EE6CBA"/>
    <w:multiLevelType w:val="hybridMultilevel"/>
    <w:tmpl w:val="D86E8E2A"/>
    <w:lvl w:ilvl="0" w:tplc="DED41076">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E2467E"/>
    <w:multiLevelType w:val="hybridMultilevel"/>
    <w:tmpl w:val="30885DEA"/>
    <w:lvl w:ilvl="0" w:tplc="A9442658">
      <w:start w:val="2"/>
      <w:numFmt w:val="bullet"/>
      <w:pStyle w:val="a"/>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D072C5"/>
    <w:multiLevelType w:val="hybridMultilevel"/>
    <w:tmpl w:val="318883EA"/>
    <w:lvl w:ilvl="0" w:tplc="A51C8F1E">
      <w:start w:val="2"/>
      <w:numFmt w:val="bullet"/>
      <w:pStyle w:val="a0"/>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7"/>
  </w:num>
  <w:num w:numId="5">
    <w:abstractNumId w:val="6"/>
  </w:num>
  <w:num w:numId="6">
    <w:abstractNumId w:val="3"/>
  </w:num>
  <w:num w:numId="7">
    <w:abstractNumId w:val="4"/>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FAC"/>
    <w:rsid w:val="00002D11"/>
    <w:rsid w:val="00007FAC"/>
    <w:rsid w:val="00060042"/>
    <w:rsid w:val="00066F1F"/>
    <w:rsid w:val="0008685D"/>
    <w:rsid w:val="00090860"/>
    <w:rsid w:val="00102243"/>
    <w:rsid w:val="00112FD7"/>
    <w:rsid w:val="0014369B"/>
    <w:rsid w:val="00150ABD"/>
    <w:rsid w:val="001946FC"/>
    <w:rsid w:val="00220C72"/>
    <w:rsid w:val="00222466"/>
    <w:rsid w:val="0024753C"/>
    <w:rsid w:val="00276026"/>
    <w:rsid w:val="002B4549"/>
    <w:rsid w:val="002B4DDD"/>
    <w:rsid w:val="00310F17"/>
    <w:rsid w:val="00316193"/>
    <w:rsid w:val="00322A46"/>
    <w:rsid w:val="003326CB"/>
    <w:rsid w:val="00353B60"/>
    <w:rsid w:val="00376291"/>
    <w:rsid w:val="00380FD1"/>
    <w:rsid w:val="00383D02"/>
    <w:rsid w:val="00385DE7"/>
    <w:rsid w:val="00396988"/>
    <w:rsid w:val="003D1B71"/>
    <w:rsid w:val="00445BA7"/>
    <w:rsid w:val="004E158A"/>
    <w:rsid w:val="005556C6"/>
    <w:rsid w:val="00565C77"/>
    <w:rsid w:val="0056708E"/>
    <w:rsid w:val="005801E5"/>
    <w:rsid w:val="00590471"/>
    <w:rsid w:val="005D01FA"/>
    <w:rsid w:val="006037B3"/>
    <w:rsid w:val="00653E17"/>
    <w:rsid w:val="006611D6"/>
    <w:rsid w:val="006A08E8"/>
    <w:rsid w:val="006A59AD"/>
    <w:rsid w:val="006D79A8"/>
    <w:rsid w:val="0072353B"/>
    <w:rsid w:val="007575B6"/>
    <w:rsid w:val="007B3C81"/>
    <w:rsid w:val="007D67CA"/>
    <w:rsid w:val="007E668F"/>
    <w:rsid w:val="007E7300"/>
    <w:rsid w:val="007F5B63"/>
    <w:rsid w:val="007F5CF2"/>
    <w:rsid w:val="00803A0A"/>
    <w:rsid w:val="00837002"/>
    <w:rsid w:val="00846CB9"/>
    <w:rsid w:val="008566AA"/>
    <w:rsid w:val="008A1E6E"/>
    <w:rsid w:val="008C024F"/>
    <w:rsid w:val="008C2CFC"/>
    <w:rsid w:val="00912DC8"/>
    <w:rsid w:val="009475DC"/>
    <w:rsid w:val="00967B93"/>
    <w:rsid w:val="00985B41"/>
    <w:rsid w:val="009D090F"/>
    <w:rsid w:val="00A31464"/>
    <w:rsid w:val="00A31B16"/>
    <w:rsid w:val="00A33613"/>
    <w:rsid w:val="00A47A8D"/>
    <w:rsid w:val="00A853AA"/>
    <w:rsid w:val="00AC6C7E"/>
    <w:rsid w:val="00B4158A"/>
    <w:rsid w:val="00B6466C"/>
    <w:rsid w:val="00BB1B5D"/>
    <w:rsid w:val="00BC22C7"/>
    <w:rsid w:val="00BD195A"/>
    <w:rsid w:val="00BE341D"/>
    <w:rsid w:val="00C07240"/>
    <w:rsid w:val="00C14078"/>
    <w:rsid w:val="00CA1746"/>
    <w:rsid w:val="00CE1E3D"/>
    <w:rsid w:val="00D053FA"/>
    <w:rsid w:val="00DC3F0A"/>
    <w:rsid w:val="00E05C13"/>
    <w:rsid w:val="00E26AED"/>
    <w:rsid w:val="00E73AB8"/>
    <w:rsid w:val="00E90A60"/>
    <w:rsid w:val="00ED47F7"/>
    <w:rsid w:val="00EE7E09"/>
    <w:rsid w:val="00EF51E0"/>
    <w:rsid w:val="00F0223C"/>
    <w:rsid w:val="00F3235D"/>
    <w:rsid w:val="00F32393"/>
    <w:rsid w:val="00F878BD"/>
    <w:rsid w:val="00FE7401"/>
    <w:rsid w:val="00FF78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paragraph" w:customStyle="1" w:styleId="-">
    <w:name w:val="כותרת-רזומה"/>
    <w:basedOn w:val="Normal"/>
    <w:qFormat/>
    <w:rsid w:val="00007FAC"/>
    <w:pPr>
      <w:widowControl/>
      <w:autoSpaceDE/>
      <w:autoSpaceDN/>
      <w:bidi/>
      <w:adjustRightInd/>
      <w:spacing w:before="240" w:after="120"/>
    </w:pPr>
    <w:rPr>
      <w:rFonts w:ascii="Arial" w:hAnsi="Arial" w:cs="Arial"/>
      <w:b/>
      <w:bCs/>
      <w:color w:val="87A81D"/>
      <w:sz w:val="20"/>
      <w:szCs w:val="20"/>
      <w:lang w:bidi="he-IL"/>
    </w:rPr>
  </w:style>
  <w:style w:type="paragraph" w:customStyle="1" w:styleId="a0">
    <w:name w:val="שורת השגים כללית"/>
    <w:basedOn w:val="Normal"/>
    <w:qFormat/>
    <w:rsid w:val="00007FAC"/>
    <w:pPr>
      <w:widowControl/>
      <w:numPr>
        <w:numId w:val="4"/>
      </w:numPr>
      <w:autoSpaceDE/>
      <w:autoSpaceDN/>
      <w:bidi/>
      <w:adjustRightInd/>
      <w:jc w:val="both"/>
    </w:pPr>
    <w:rPr>
      <w:rFonts w:ascii="Arial" w:hAnsi="Arial" w:cs="Arial"/>
      <w:sz w:val="20"/>
      <w:szCs w:val="20"/>
      <w:lang w:bidi="he-IL"/>
    </w:rPr>
  </w:style>
  <w:style w:type="paragraph" w:customStyle="1" w:styleId="a">
    <w:name w:val="תאורשירות"/>
    <w:basedOn w:val="Normal"/>
    <w:qFormat/>
    <w:rsid w:val="00007FAC"/>
    <w:pPr>
      <w:widowControl/>
      <w:numPr>
        <w:numId w:val="5"/>
      </w:numPr>
      <w:autoSpaceDE/>
      <w:autoSpaceDN/>
      <w:bidi/>
      <w:adjustRightInd/>
    </w:pPr>
    <w:rPr>
      <w:rFonts w:ascii="Arial" w:hAnsi="Arial" w:cs="Arial"/>
      <w:sz w:val="20"/>
      <w:szCs w:val="20"/>
      <w:lang w:bidi="he-IL"/>
    </w:rPr>
  </w:style>
  <w:style w:type="character" w:styleId="Hyperlink">
    <w:name w:val="Hyperlink"/>
    <w:uiPriority w:val="99"/>
    <w:unhideWhenUsed/>
    <w:rsid w:val="006611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a.me/0585020757" TargetMode="External"/><Relationship Id="rId17" Type="http://schemas.openxmlformats.org/officeDocument/2006/relationships/hyperlink" Target="https://rekt-dev.github.io"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fear\AppData\Roaming\Microsoft\Modelo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B3E05C1AF13457B9F34627E253C6853"/>
        <w:category>
          <w:name w:val="General"/>
          <w:gallery w:val="placeholder"/>
        </w:category>
        <w:types>
          <w:type w:val="bbPlcHdr"/>
        </w:types>
        <w:behaviors>
          <w:behavior w:val="content"/>
        </w:behaviors>
        <w:guid w:val="{C9D87B7E-50D8-4CB2-AF6D-9992072E2A82}"/>
      </w:docPartPr>
      <w:docPartBody>
        <w:p w:rsidR="00000000" w:rsidRDefault="0076434F">
          <w:pPr>
            <w:pStyle w:val="1B3E05C1AF13457B9F34627E253C6853"/>
          </w:pPr>
          <w:r w:rsidRPr="00AC6C7E">
            <w:t>Experience</w:t>
          </w:r>
        </w:p>
      </w:docPartBody>
    </w:docPart>
    <w:docPart>
      <w:docPartPr>
        <w:name w:val="1E2221A3A8824662B69324E16B855E93"/>
        <w:category>
          <w:name w:val="General"/>
          <w:gallery w:val="placeholder"/>
        </w:category>
        <w:types>
          <w:type w:val="bbPlcHdr"/>
        </w:types>
        <w:behaviors>
          <w:behavior w:val="content"/>
        </w:behaviors>
        <w:guid w:val="{5DB0B366-966E-49F6-AE11-4FAC38E9E92B}"/>
      </w:docPartPr>
      <w:docPartBody>
        <w:p w:rsidR="00000000" w:rsidRDefault="0076434F">
          <w:pPr>
            <w:pStyle w:val="1E2221A3A8824662B69324E16B855E93"/>
          </w:pPr>
          <w:r w:rsidRPr="00AC6C7E">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4C"/>
    <w:rsid w:val="0076434F"/>
    <w:rsid w:val="00BD79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22945009542DAA7567191BA737B43">
    <w:name w:val="D9822945009542DAA7567191BA737B43"/>
  </w:style>
  <w:style w:type="paragraph" w:customStyle="1" w:styleId="B7E048A3679840238543E23569DFD8E1">
    <w:name w:val="B7E048A3679840238543E23569DFD8E1"/>
  </w:style>
  <w:style w:type="paragraph" w:customStyle="1" w:styleId="1B3E05C1AF13457B9F34627E253C6853">
    <w:name w:val="1B3E05C1AF13457B9F34627E253C6853"/>
  </w:style>
  <w:style w:type="paragraph" w:customStyle="1" w:styleId="0D540EE53FE54E4F82443EE507301665">
    <w:name w:val="0D540EE53FE54E4F82443EE507301665"/>
  </w:style>
  <w:style w:type="paragraph" w:customStyle="1" w:styleId="AC69FFDDDA8A4DC382E02E4971EAF66E">
    <w:name w:val="AC69FFDDDA8A4DC382E02E4971EAF66E"/>
  </w:style>
  <w:style w:type="paragraph" w:customStyle="1" w:styleId="E01162FD06344530B627AD3A0782F8FD">
    <w:name w:val="E01162FD06344530B627AD3A0782F8FD"/>
  </w:style>
  <w:style w:type="paragraph" w:customStyle="1" w:styleId="EB407F47CD274DEF84737DA908935964">
    <w:name w:val="EB407F47CD274DEF84737DA908935964"/>
  </w:style>
  <w:style w:type="paragraph" w:customStyle="1" w:styleId="E392378DB8264097A4DF9635CFCFB6B0">
    <w:name w:val="E392378DB8264097A4DF9635CFCFB6B0"/>
  </w:style>
  <w:style w:type="paragraph" w:customStyle="1" w:styleId="DBE19C703ACF4AA0A53BF8C170F9DF71">
    <w:name w:val="DBE19C703ACF4AA0A53BF8C170F9DF71"/>
  </w:style>
  <w:style w:type="paragraph" w:customStyle="1" w:styleId="3D1F205DBBA547D4BA1851C66B803BC2">
    <w:name w:val="3D1F205DBBA547D4BA1851C66B803BC2"/>
  </w:style>
  <w:style w:type="paragraph" w:customStyle="1" w:styleId="AC357D2A01554153AD1FA63ABB9EA12D">
    <w:name w:val="AC357D2A01554153AD1FA63ABB9EA12D"/>
  </w:style>
  <w:style w:type="paragraph" w:customStyle="1" w:styleId="4A18D20FEC554CD4AB501AB6CC939A5A">
    <w:name w:val="4A18D20FEC554CD4AB501AB6CC939A5A"/>
  </w:style>
  <w:style w:type="paragraph" w:customStyle="1" w:styleId="DECB7170478C46EBA46C515E01944864">
    <w:name w:val="DECB7170478C46EBA46C515E01944864"/>
  </w:style>
  <w:style w:type="paragraph" w:customStyle="1" w:styleId="B0F5E91600B64A0185029999B93DC63E">
    <w:name w:val="B0F5E91600B64A0185029999B93DC63E"/>
  </w:style>
  <w:style w:type="paragraph" w:customStyle="1" w:styleId="34C42C5E793D429DB76879900A0FF7E3">
    <w:name w:val="34C42C5E793D429DB76879900A0FF7E3"/>
  </w:style>
  <w:style w:type="paragraph" w:customStyle="1" w:styleId="07C69F78B148458FA427A38C9DE3F014">
    <w:name w:val="07C69F78B148458FA427A38C9DE3F014"/>
  </w:style>
  <w:style w:type="paragraph" w:customStyle="1" w:styleId="EEB228B3F3464391AEC22D221E982B35">
    <w:name w:val="EEB228B3F3464391AEC22D221E982B35"/>
  </w:style>
  <w:style w:type="paragraph" w:customStyle="1" w:styleId="1BDBCBE919F04C8CA76D45874DB830D1">
    <w:name w:val="1BDBCBE919F04C8CA76D45874DB830D1"/>
  </w:style>
  <w:style w:type="paragraph" w:customStyle="1" w:styleId="8E99648D035C4303AA31B575026D2693">
    <w:name w:val="8E99648D035C4303AA31B575026D2693"/>
  </w:style>
  <w:style w:type="paragraph" w:customStyle="1" w:styleId="1E2221A3A8824662B69324E16B855E93">
    <w:name w:val="1E2221A3A8824662B69324E16B855E93"/>
  </w:style>
  <w:style w:type="paragraph" w:customStyle="1" w:styleId="34B0E1E07DC84215BB1060DBA1009D92">
    <w:name w:val="34B0E1E07DC84215BB1060DBA1009D92"/>
  </w:style>
  <w:style w:type="paragraph" w:customStyle="1" w:styleId="39A05C937458461F85397B9B70D172DB">
    <w:name w:val="39A05C937458461F85397B9B70D172DB"/>
  </w:style>
  <w:style w:type="paragraph" w:customStyle="1" w:styleId="F0EB6860001A4D31A21CA179C7A017B3">
    <w:name w:val="F0EB6860001A4D31A21CA179C7A017B3"/>
  </w:style>
  <w:style w:type="paragraph" w:customStyle="1" w:styleId="849330DC5319488FA906B2C078FCED78">
    <w:name w:val="849330DC5319488FA906B2C078FCED78"/>
  </w:style>
  <w:style w:type="paragraph" w:customStyle="1" w:styleId="006A791B62ED432C8837D88940BE15B8">
    <w:name w:val="006A791B62ED432C8837D88940BE15B8"/>
  </w:style>
  <w:style w:type="paragraph" w:customStyle="1" w:styleId="B3FAEBF37B444F84AC67228C8B5DF15F">
    <w:name w:val="B3FAEBF37B444F84AC67228C8B5DF15F"/>
  </w:style>
  <w:style w:type="paragraph" w:customStyle="1" w:styleId="68AD158D4C7D4D8EAC189524012E7AA4">
    <w:name w:val="68AD158D4C7D4D8EAC189524012E7AA4"/>
  </w:style>
  <w:style w:type="paragraph" w:customStyle="1" w:styleId="3DBCFBEDA6774221942EBF65D03E4B4F">
    <w:name w:val="3DBCFBEDA6774221942EBF65D03E4B4F"/>
  </w:style>
  <w:style w:type="paragraph" w:customStyle="1" w:styleId="7F0646BA48C04D5A8087BCD2006D52EF">
    <w:name w:val="7F0646BA48C04D5A8087BCD2006D52EF"/>
  </w:style>
  <w:style w:type="paragraph" w:customStyle="1" w:styleId="C4FAA43A7A4E4B10BE8A4519C3E800CD">
    <w:name w:val="C4FAA43A7A4E4B10BE8A4519C3E800CD"/>
  </w:style>
  <w:style w:type="paragraph" w:customStyle="1" w:styleId="E9254D6711BA4AC58373BB9C32D4998A">
    <w:name w:val="E9254D6711BA4AC58373BB9C32D4998A"/>
  </w:style>
  <w:style w:type="paragraph" w:customStyle="1" w:styleId="EB58D3D9571B4AA4A0CE8E01DF90136F">
    <w:name w:val="EB58D3D9571B4AA4A0CE8E01DF90136F"/>
  </w:style>
  <w:style w:type="paragraph" w:customStyle="1" w:styleId="3069EAB3D94045C8A14BA474CA4A5D28">
    <w:name w:val="3069EAB3D94045C8A14BA474CA4A5D28"/>
  </w:style>
  <w:style w:type="character" w:styleId="PlaceholderText">
    <w:name w:val="Placeholder Text"/>
    <w:basedOn w:val="DefaultParagraphFont"/>
    <w:uiPriority w:val="99"/>
    <w:semiHidden/>
    <w:rPr>
      <w:color w:val="808080"/>
    </w:rPr>
  </w:style>
  <w:style w:type="paragraph" w:customStyle="1" w:styleId="D2397408803D405E83635702123B822A">
    <w:name w:val="D2397408803D405E83635702123B822A"/>
  </w:style>
  <w:style w:type="paragraph" w:customStyle="1" w:styleId="971AFFFD2FAB4E0E8460FCE30683723A">
    <w:name w:val="971AFFFD2FAB4E0E8460FCE30683723A"/>
    <w:rsid w:val="00BD79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1</Pages>
  <Words>841</Words>
  <Characters>4799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2021-12-16T09:41:00Z</dcterms:created>
  <dcterms:modified xsi:type="dcterms:W3CDTF">2021-12-16T11:43:00Z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